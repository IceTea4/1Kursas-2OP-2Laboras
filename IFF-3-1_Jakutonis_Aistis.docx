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A07A2" w14:textId="77777777" w:rsidR="00906F8C" w:rsidRDefault="00906F8C" w:rsidP="004771C9">
      <w:pPr>
        <w:pStyle w:val="Vireliouraai"/>
      </w:pPr>
      <w:r>
        <w:rPr>
          <w:noProof/>
          <w:lang w:eastAsia="lt-LT"/>
        </w:rPr>
        <w:drawing>
          <wp:inline distT="0" distB="0" distL="0" distR="0" wp14:anchorId="40135969" wp14:editId="4159F4E0">
            <wp:extent cx="640800" cy="734400"/>
            <wp:effectExtent l="0" t="0" r="6985" b="8890"/>
            <wp:docPr id="1" name="Picture 1" descr="KTU logo_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U logo_L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7" t="9830" r="11285" b="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99F0" w14:textId="77777777" w:rsidR="00D560C9" w:rsidRPr="00844988" w:rsidRDefault="00906F8C" w:rsidP="00906F8C">
      <w:pPr>
        <w:pStyle w:val="Vireliouraaiparykintas"/>
      </w:pPr>
      <w:r w:rsidRPr="00844988">
        <w:t>Kauno technologijos universitetas</w:t>
      </w:r>
    </w:p>
    <w:p w14:paraId="4A65359F" w14:textId="77777777" w:rsidR="00D560C9" w:rsidRPr="00844988" w:rsidRDefault="00906F8C" w:rsidP="00906F8C">
      <w:pPr>
        <w:pStyle w:val="Vireliouraai"/>
      </w:pPr>
      <w:r>
        <w:t xml:space="preserve">Informatikos </w:t>
      </w:r>
      <w:r w:rsidRPr="00906F8C">
        <w:t>fakultetas</w:t>
      </w:r>
    </w:p>
    <w:p w14:paraId="27C6FFC3" w14:textId="77777777" w:rsidR="00D560C9" w:rsidRPr="00906F8C" w:rsidRDefault="00D560C9" w:rsidP="00906F8C">
      <w:pPr>
        <w:pStyle w:val="Vireliouraai"/>
      </w:pPr>
    </w:p>
    <w:p w14:paraId="184E9E01" w14:textId="77777777" w:rsidR="00D560C9" w:rsidRPr="00906F8C" w:rsidRDefault="00D560C9" w:rsidP="00906F8C">
      <w:pPr>
        <w:pStyle w:val="Vireliouraai"/>
      </w:pPr>
    </w:p>
    <w:p w14:paraId="1B104EC1" w14:textId="77777777" w:rsidR="00D560C9" w:rsidRPr="00906F8C" w:rsidRDefault="00D560C9" w:rsidP="00906F8C">
      <w:pPr>
        <w:pStyle w:val="Vireliouraai"/>
      </w:pPr>
    </w:p>
    <w:p w14:paraId="5BA9F30A" w14:textId="77777777" w:rsidR="00D560C9" w:rsidRPr="00906F8C" w:rsidRDefault="00D560C9" w:rsidP="00906F8C">
      <w:pPr>
        <w:pStyle w:val="Vireliouraai"/>
      </w:pPr>
    </w:p>
    <w:p w14:paraId="21DDB7ED" w14:textId="77777777" w:rsidR="00D560C9" w:rsidRPr="00906F8C" w:rsidRDefault="00D560C9" w:rsidP="00906F8C">
      <w:pPr>
        <w:pStyle w:val="Vireliouraai"/>
      </w:pPr>
    </w:p>
    <w:p w14:paraId="51E5CB26" w14:textId="77777777" w:rsidR="00D560C9" w:rsidRPr="00906F8C" w:rsidRDefault="00D560C9" w:rsidP="00906F8C">
      <w:pPr>
        <w:pStyle w:val="Vireliouraai"/>
      </w:pPr>
    </w:p>
    <w:p w14:paraId="77AF58A7" w14:textId="77777777" w:rsidR="004C3D88" w:rsidRPr="00906F8C" w:rsidRDefault="004C3D88" w:rsidP="00906F8C">
      <w:pPr>
        <w:pStyle w:val="Vireliouraai"/>
      </w:pPr>
    </w:p>
    <w:p w14:paraId="1CE8F56F" w14:textId="77777777" w:rsidR="004C3D88" w:rsidRPr="00906F8C" w:rsidRDefault="004C3D88" w:rsidP="00906F8C">
      <w:pPr>
        <w:pStyle w:val="Vireliouraai"/>
      </w:pPr>
    </w:p>
    <w:p w14:paraId="301C530E" w14:textId="77777777" w:rsidR="00D560C9" w:rsidRPr="00906F8C" w:rsidRDefault="00D560C9" w:rsidP="00906F8C">
      <w:pPr>
        <w:pStyle w:val="Vireliouraai"/>
      </w:pPr>
    </w:p>
    <w:p w14:paraId="49AB0E9C" w14:textId="77777777" w:rsidR="00D560C9" w:rsidRPr="00906F8C" w:rsidRDefault="00D560C9" w:rsidP="00906F8C">
      <w:pPr>
        <w:pStyle w:val="Vireliouraai"/>
      </w:pPr>
    </w:p>
    <w:p w14:paraId="425C5E4C" w14:textId="77777777" w:rsidR="00D560C9" w:rsidRPr="00906F8C" w:rsidRDefault="00D560C9" w:rsidP="00906F8C">
      <w:pPr>
        <w:pStyle w:val="Vireliouraai"/>
      </w:pPr>
    </w:p>
    <w:p w14:paraId="6C9A6B77" w14:textId="77777777" w:rsidR="004C3D88" w:rsidRPr="00844988" w:rsidRDefault="00906F8C" w:rsidP="004771C9">
      <w:pPr>
        <w:pStyle w:val="Ataskaitospavadinimas"/>
      </w:pPr>
      <w:r>
        <w:t>Objektinis programavimas</w:t>
      </w:r>
      <w:r w:rsidR="009E0401">
        <w:t xml:space="preserve"> </w:t>
      </w:r>
      <w:r w:rsidR="00970322">
        <w:t>I</w:t>
      </w:r>
      <w:r w:rsidR="009E0401">
        <w:t xml:space="preserve"> (P175B118</w:t>
      </w:r>
      <w:r w:rsidR="00D5274E" w:rsidRPr="00844988">
        <w:t>)</w:t>
      </w:r>
    </w:p>
    <w:p w14:paraId="7B19969C" w14:textId="77777777" w:rsidR="00D560C9" w:rsidRPr="00844988" w:rsidRDefault="00906F8C" w:rsidP="004771C9">
      <w:pPr>
        <w:pStyle w:val="Ataskaita"/>
      </w:pPr>
      <w:r>
        <w:t>Laboratorinių darbų ataskaita</w:t>
      </w:r>
    </w:p>
    <w:p w14:paraId="1FB3CB8C" w14:textId="77777777" w:rsidR="00D560C9" w:rsidRPr="00844988" w:rsidRDefault="00D560C9" w:rsidP="004771C9">
      <w:pPr>
        <w:pStyle w:val="Vireliouraai"/>
      </w:pPr>
    </w:p>
    <w:p w14:paraId="4F946A7D" w14:textId="77777777" w:rsidR="00D560C9" w:rsidRPr="00844988" w:rsidRDefault="00D560C9" w:rsidP="004771C9">
      <w:pPr>
        <w:pStyle w:val="Vireliouraai"/>
      </w:pPr>
    </w:p>
    <w:p w14:paraId="0BC612D5" w14:textId="77777777" w:rsidR="00D560C9" w:rsidRPr="00844988" w:rsidRDefault="00D560C9" w:rsidP="004771C9">
      <w:pPr>
        <w:pStyle w:val="Vireliouraai"/>
      </w:pPr>
    </w:p>
    <w:p w14:paraId="48CD2B8D" w14:textId="77777777" w:rsidR="00D560C9" w:rsidRPr="00844988" w:rsidRDefault="00D560C9" w:rsidP="00C423D0">
      <w:pPr>
        <w:pStyle w:val="Autorirmasvirutinis"/>
      </w:pPr>
    </w:p>
    <w:p w14:paraId="020CA694" w14:textId="276FDEF7" w:rsidR="00B9724D" w:rsidRDefault="00A0560D" w:rsidP="00A0560D">
      <w:pPr>
        <w:pStyle w:val="Autoriusparykintas"/>
      </w:pPr>
      <w:r>
        <w:fldChar w:fldCharType="begin">
          <w:ffData>
            <w:name w:val="Pavarde1"/>
            <w:enabled/>
            <w:calcOnExit w:val="0"/>
            <w:helpText w:type="text" w:val="Įveskite savo vardą ir pavardę"/>
            <w:statusText w:type="text" w:val="Įveskite savo vardą ir pavardę"/>
            <w:textInput>
              <w:default w:val="Studento Vardas Pavardė Ir Akad. Gr."/>
            </w:textInput>
          </w:ffData>
        </w:fldChar>
      </w:r>
      <w:bookmarkStart w:id="0" w:name="Pavarde1"/>
      <w:r>
        <w:instrText xml:space="preserve"> FORMTEXT </w:instrText>
      </w:r>
      <w:r>
        <w:fldChar w:fldCharType="separate"/>
      </w:r>
      <w:r w:rsidR="00103659">
        <w:rPr>
          <w:noProof/>
        </w:rPr>
        <w:t>Aistis Jakutonis IFF-3/1</w:t>
      </w:r>
      <w:r>
        <w:fldChar w:fldCharType="end"/>
      </w:r>
      <w:bookmarkEnd w:id="0"/>
    </w:p>
    <w:p w14:paraId="3A5F33E3" w14:textId="17A91B05" w:rsidR="0045736B" w:rsidRDefault="00D665F7" w:rsidP="0045736B">
      <w:pPr>
        <w:pStyle w:val="Autorius"/>
      </w:pPr>
      <w:r>
        <w:fldChar w:fldCharType="begin">
          <w:ffData>
            <w:name w:val="Dropdown2"/>
            <w:enabled/>
            <w:calcOnExit w:val="0"/>
            <w:ddList>
              <w:result w:val="1"/>
              <w:listEntry w:val="Studentė/Studentas"/>
              <w:listEntry w:val="Studentas"/>
              <w:listEntry w:val="Studentė"/>
            </w:ddList>
          </w:ffData>
        </w:fldChar>
      </w:r>
      <w:bookmarkStart w:id="1" w:name="Dropdown2"/>
      <w:r>
        <w:instrText xml:space="preserve"> FORMDROPDOWN </w:instrText>
      </w:r>
      <w:r w:rsidR="00000000">
        <w:fldChar w:fldCharType="separate"/>
      </w:r>
      <w:r>
        <w:fldChar w:fldCharType="end"/>
      </w:r>
      <w:bookmarkEnd w:id="1"/>
    </w:p>
    <w:p w14:paraId="7156672D" w14:textId="77777777" w:rsidR="00D560C9" w:rsidRPr="0052026C" w:rsidRDefault="00D560C9" w:rsidP="00EB5168">
      <w:pPr>
        <w:pStyle w:val="Autorius"/>
      </w:pPr>
    </w:p>
    <w:p w14:paraId="1AC126C8" w14:textId="3F33BDA4" w:rsidR="00D560C9" w:rsidRDefault="00C804C0" w:rsidP="0045736B">
      <w:pPr>
        <w:pStyle w:val="Autoriusparykintas"/>
      </w:pPr>
      <w:r>
        <w:fldChar w:fldCharType="begin">
          <w:ffData>
            <w:name w:val="Destytojas"/>
            <w:enabled/>
            <w:calcOnExit w:val="0"/>
            <w:helpText w:type="text" w:val="Įveskite laborastorinių darbų dėstytojo pareigas, vardą ir pavardę."/>
            <w:statusText w:type="text" w:val="Įveskite laborastorinių darbų dėstytojo pareigas, vardą ir pavardę."/>
            <w:textInput>
              <w:default w:val="Pareigų Sutrumpinimas Vardas Pavardė"/>
              <w:format w:val="TITLE CASE"/>
            </w:textInput>
          </w:ffData>
        </w:fldChar>
      </w:r>
      <w:bookmarkStart w:id="2" w:name="Destytojas"/>
      <w:r>
        <w:instrText xml:space="preserve"> FORMTEXT </w:instrText>
      </w:r>
      <w:r>
        <w:fldChar w:fldCharType="separate"/>
      </w:r>
      <w:r w:rsidR="00C70869">
        <w:rPr>
          <w:noProof/>
        </w:rPr>
        <w:t>Kęstutis Simonavičius</w:t>
      </w:r>
      <w:r>
        <w:fldChar w:fldCharType="end"/>
      </w:r>
      <w:bookmarkEnd w:id="2"/>
    </w:p>
    <w:p w14:paraId="7EF97CD3" w14:textId="7D55EB4D" w:rsidR="0045736B" w:rsidRPr="0052026C" w:rsidRDefault="00D665F7" w:rsidP="00EB5168">
      <w:pPr>
        <w:pStyle w:val="Autorius"/>
      </w:pPr>
      <w:r>
        <w:fldChar w:fldCharType="begin">
          <w:ffData>
            <w:name w:val="Dropdown1"/>
            <w:enabled/>
            <w:calcOnExit w:val="0"/>
            <w:ddList>
              <w:result w:val="2"/>
              <w:listEntry w:val="Dėstytoja / Dėstytojas"/>
              <w:listEntry w:val="Dėstytoja"/>
              <w:listEntry w:val="Dėstytojas"/>
            </w:ddList>
          </w:ffData>
        </w:fldChar>
      </w:r>
      <w:bookmarkStart w:id="3" w:name="Dropdown1"/>
      <w:r>
        <w:instrText xml:space="preserve"> FORMDROPDOWN </w:instrText>
      </w:r>
      <w:r w:rsidR="00000000">
        <w:fldChar w:fldCharType="separate"/>
      </w:r>
      <w:r>
        <w:fldChar w:fldCharType="end"/>
      </w:r>
      <w:bookmarkEnd w:id="3"/>
    </w:p>
    <w:p w14:paraId="4436B75E" w14:textId="77777777" w:rsidR="00CD58DB" w:rsidRPr="00844988" w:rsidRDefault="00CD58DB" w:rsidP="00C423D0">
      <w:pPr>
        <w:pStyle w:val="Autorirmasapatinis"/>
      </w:pPr>
    </w:p>
    <w:p w14:paraId="02256FC9" w14:textId="77777777" w:rsidR="00D560C9" w:rsidRPr="00844988" w:rsidRDefault="00D560C9" w:rsidP="004771C9">
      <w:pPr>
        <w:pStyle w:val="Vireliouraai"/>
      </w:pPr>
    </w:p>
    <w:p w14:paraId="713E354D" w14:textId="77777777" w:rsidR="00D560C9" w:rsidRPr="00844988" w:rsidRDefault="00D560C9" w:rsidP="004771C9">
      <w:pPr>
        <w:pStyle w:val="Vireliouraai"/>
      </w:pPr>
    </w:p>
    <w:p w14:paraId="7A8FCF85" w14:textId="77777777" w:rsidR="00CD58DB" w:rsidRDefault="00CD58DB" w:rsidP="004771C9">
      <w:pPr>
        <w:pStyle w:val="Vireliouraai"/>
      </w:pPr>
    </w:p>
    <w:p w14:paraId="7A191E85" w14:textId="77777777" w:rsidR="00CD58DB" w:rsidRDefault="00CD58DB" w:rsidP="004771C9">
      <w:pPr>
        <w:pStyle w:val="Vireliouraai"/>
      </w:pPr>
    </w:p>
    <w:p w14:paraId="30B4C23D" w14:textId="77777777" w:rsidR="00A0560D" w:rsidRDefault="00A0560D" w:rsidP="004771C9">
      <w:pPr>
        <w:pStyle w:val="Vireliouraai"/>
      </w:pPr>
    </w:p>
    <w:p w14:paraId="218C639F" w14:textId="77777777" w:rsidR="00A0560D" w:rsidRDefault="00A0560D" w:rsidP="004771C9">
      <w:pPr>
        <w:pStyle w:val="Vireliouraai"/>
      </w:pPr>
    </w:p>
    <w:p w14:paraId="21D68CDA" w14:textId="77777777" w:rsidR="00A0560D" w:rsidRDefault="00A0560D" w:rsidP="004771C9">
      <w:pPr>
        <w:pStyle w:val="Vireliouraai"/>
      </w:pPr>
    </w:p>
    <w:p w14:paraId="3EE6429D" w14:textId="77777777" w:rsidR="00A0560D" w:rsidRDefault="00A0560D" w:rsidP="004771C9">
      <w:pPr>
        <w:pStyle w:val="Vireliouraai"/>
      </w:pPr>
    </w:p>
    <w:p w14:paraId="22965C73" w14:textId="77777777" w:rsidR="00A0560D" w:rsidRDefault="00A0560D" w:rsidP="004771C9">
      <w:pPr>
        <w:pStyle w:val="Vireliouraai"/>
      </w:pPr>
    </w:p>
    <w:p w14:paraId="7D657254" w14:textId="77777777" w:rsidR="00CD58DB" w:rsidRDefault="00CD58DB" w:rsidP="004771C9">
      <w:pPr>
        <w:pStyle w:val="Vireliouraai"/>
      </w:pPr>
    </w:p>
    <w:p w14:paraId="37DFF674" w14:textId="77777777" w:rsidR="0052026C" w:rsidRPr="00844988" w:rsidRDefault="0052026C" w:rsidP="004771C9">
      <w:pPr>
        <w:pStyle w:val="Vireliouraai"/>
      </w:pPr>
    </w:p>
    <w:p w14:paraId="25FE9663" w14:textId="2A135068" w:rsidR="0052026C" w:rsidRDefault="00906F8C" w:rsidP="00906F8C">
      <w:pPr>
        <w:pStyle w:val="Vireliouraaiparykintas"/>
      </w:pPr>
      <w:r w:rsidRPr="00844988">
        <w:t xml:space="preserve">Kaunas </w:t>
      </w:r>
      <w:r w:rsidR="00727B09">
        <w:fldChar w:fldCharType="begin"/>
      </w:r>
      <w:r w:rsidR="00727B09">
        <w:instrText xml:space="preserve"> TIME \@ "yyyy" </w:instrText>
      </w:r>
      <w:r w:rsidR="00727B09">
        <w:fldChar w:fldCharType="separate"/>
      </w:r>
      <w:r w:rsidR="004E2BDD">
        <w:rPr>
          <w:noProof/>
        </w:rPr>
        <w:t>2023</w:t>
      </w:r>
      <w:r w:rsidR="00727B09">
        <w:fldChar w:fldCharType="end"/>
      </w:r>
    </w:p>
    <w:p w14:paraId="32DC0A10" w14:textId="77777777" w:rsidR="0052026C" w:rsidRDefault="0052026C" w:rsidP="0015714D">
      <w:pPr>
        <w:sectPr w:rsidR="0052026C" w:rsidSect="00906F8C">
          <w:footerReference w:type="even" r:id="rId12"/>
          <w:footerReference w:type="default" r:id="rId13"/>
          <w:headerReference w:type="first" r:id="rId14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3E7AE732" w14:textId="77777777" w:rsidR="00D560C9" w:rsidRPr="0015714D" w:rsidRDefault="00D560C9" w:rsidP="004771C9">
      <w:pPr>
        <w:pStyle w:val="Vireliouraai"/>
      </w:pPr>
      <w:r w:rsidRPr="00844988">
        <w:lastRenderedPageBreak/>
        <w:t>TURINYS</w:t>
      </w:r>
    </w:p>
    <w:p w14:paraId="0C044BC6" w14:textId="77777777" w:rsidR="00291C8F" w:rsidRPr="00844988" w:rsidRDefault="00291C8F" w:rsidP="0052026C"/>
    <w:p w14:paraId="1BDB9FE8" w14:textId="77777777" w:rsidR="00572435" w:rsidRDefault="00572435">
      <w:pPr>
        <w:pStyle w:val="TOC1"/>
        <w:sectPr w:rsidR="00572435" w:rsidSect="00906F8C">
          <w:footerReference w:type="first" r:id="rId15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78B789E9" w14:textId="21BDDF53" w:rsidR="000A50BE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 w:rsidRPr="00EB5168"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0A50BE">
        <w:rPr>
          <w:noProof/>
        </w:rPr>
        <w:t>1.</w:t>
      </w:r>
      <w:r w:rsidR="000A50BE"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 w:rsidR="000A50BE">
        <w:rPr>
          <w:noProof/>
        </w:rPr>
        <w:t>Duomenų klasė</w:t>
      </w:r>
      <w:r w:rsidR="000A50BE">
        <w:rPr>
          <w:noProof/>
        </w:rPr>
        <w:tab/>
      </w:r>
      <w:r w:rsidR="000A50BE">
        <w:rPr>
          <w:noProof/>
        </w:rPr>
        <w:fldChar w:fldCharType="begin"/>
      </w:r>
      <w:r w:rsidR="000A50BE">
        <w:rPr>
          <w:noProof/>
        </w:rPr>
        <w:instrText xml:space="preserve"> PAGEREF _Toc150111560 \h </w:instrText>
      </w:r>
      <w:r w:rsidR="000A50BE">
        <w:rPr>
          <w:noProof/>
        </w:rPr>
      </w:r>
      <w:r w:rsidR="000A50BE">
        <w:rPr>
          <w:noProof/>
        </w:rPr>
        <w:fldChar w:fldCharType="separate"/>
      </w:r>
      <w:r w:rsidR="000A50BE">
        <w:rPr>
          <w:noProof/>
        </w:rPr>
        <w:t>4</w:t>
      </w:r>
      <w:r w:rsidR="000A50BE">
        <w:rPr>
          <w:noProof/>
        </w:rPr>
        <w:fldChar w:fldCharType="end"/>
      </w:r>
    </w:p>
    <w:p w14:paraId="3432ABF4" w14:textId="34FED7C5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FB704E" w14:textId="1681B2D5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1030CF" w14:textId="13A79E47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2D522F" w14:textId="63438C32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B6BEE0" w14:textId="392F7955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9C55D22" w14:textId="27D7A0A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92BF51" w14:textId="59495ABA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Skaičiavimų klasė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C2315C" w14:textId="4731EF8F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7EC7355" w14:textId="504CED01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51166B5" w14:textId="79957152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79E1E00" w14:textId="6F9E5C3D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7F19D39" w14:textId="72D245AC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B296886" w14:textId="68004ADE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E9BCE31" w14:textId="0F340BB2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Konteineris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A423532" w14:textId="2065234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FFA1B3" w14:textId="27199096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1EAFE09" w14:textId="52492872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F2066FA" w14:textId="152F8A18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91B5824" w14:textId="20D725F5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 w:rsidRPr="00EA4C9A">
        <w:rPr>
          <w:noProof/>
          <w:lang w:val="en-US"/>
        </w:rPr>
        <w:t>3.3.2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 w:rsidRPr="00EA4C9A">
        <w:rPr>
          <w:noProof/>
          <w:lang w:val="en-US"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9113652" w14:textId="5167D38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45DA814" w14:textId="06915247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Teksto analizė ir redagavimas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805DB42" w14:textId="5DC3C24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3B96491" w14:textId="2998E260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2A53F69A" w14:textId="4D91D286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2284962" w14:textId="3258322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E9433D5" w14:textId="3B666A5F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lastRenderedPageBreak/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Paveldėjimas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6953630" w14:textId="3C47052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54CB80B" w14:textId="71D60463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B3D20FC" w14:textId="0BBEFF9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3275D15" w14:textId="562C8247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4630B86" w14:textId="382AB9EF" w:rsidR="00572435" w:rsidRDefault="00D560C9" w:rsidP="002949A3">
      <w:pPr>
        <w:sectPr w:rsidR="00572435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 w:rsidRPr="00EB5168">
        <w:fldChar w:fldCharType="end"/>
      </w:r>
    </w:p>
    <w:p w14:paraId="06CD9F8B" w14:textId="77777777" w:rsidR="00572435" w:rsidRDefault="00572435" w:rsidP="002949A3"/>
    <w:p w14:paraId="29AF9E8C" w14:textId="77777777" w:rsidR="000A50BE" w:rsidRPr="000A50BE" w:rsidRDefault="000A50BE" w:rsidP="000A50BE"/>
    <w:p w14:paraId="3C5C65C6" w14:textId="77777777" w:rsidR="000A50BE" w:rsidRPr="000A50BE" w:rsidRDefault="000A50BE" w:rsidP="000A50BE"/>
    <w:p w14:paraId="3FFB2F4A" w14:textId="77777777" w:rsidR="000A50BE" w:rsidRPr="000A50BE" w:rsidRDefault="000A50BE" w:rsidP="000A50BE"/>
    <w:p w14:paraId="3FAA9EC7" w14:textId="77777777" w:rsidR="000A50BE" w:rsidRPr="000A50BE" w:rsidRDefault="000A50BE" w:rsidP="000A50BE"/>
    <w:p w14:paraId="21525B15" w14:textId="77777777" w:rsidR="000A50BE" w:rsidRPr="000A50BE" w:rsidRDefault="000A50BE" w:rsidP="000A50BE"/>
    <w:p w14:paraId="28598908" w14:textId="77777777" w:rsidR="000A50BE" w:rsidRPr="000A50BE" w:rsidRDefault="000A50BE" w:rsidP="000A50BE"/>
    <w:p w14:paraId="00C8C8BE" w14:textId="77777777" w:rsidR="000A50BE" w:rsidRPr="000A50BE" w:rsidRDefault="000A50BE" w:rsidP="000A50BE"/>
    <w:p w14:paraId="23AE296C" w14:textId="77777777" w:rsidR="000A50BE" w:rsidRPr="000A50BE" w:rsidRDefault="000A50BE" w:rsidP="000A50BE"/>
    <w:p w14:paraId="6E8163D9" w14:textId="77777777" w:rsidR="000A50BE" w:rsidRDefault="000A50BE" w:rsidP="000A50BE"/>
    <w:p w14:paraId="431740A3" w14:textId="1945C5A7" w:rsidR="000A50BE" w:rsidRDefault="000A50BE" w:rsidP="000A50BE">
      <w:pPr>
        <w:tabs>
          <w:tab w:val="left" w:pos="4163"/>
        </w:tabs>
      </w:pPr>
      <w:r>
        <w:tab/>
      </w:r>
    </w:p>
    <w:p w14:paraId="36BDCD73" w14:textId="53665E8A" w:rsidR="000A50BE" w:rsidRPr="000A50BE" w:rsidRDefault="000A50BE" w:rsidP="000A50BE">
      <w:pPr>
        <w:tabs>
          <w:tab w:val="left" w:pos="4163"/>
        </w:tabs>
        <w:sectPr w:rsidR="000A50BE" w:rsidRPr="000A50BE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>
        <w:tab/>
      </w:r>
    </w:p>
    <w:p w14:paraId="2A7F9057" w14:textId="77777777" w:rsidR="00844988" w:rsidRPr="0015714D" w:rsidRDefault="00B62B7E" w:rsidP="00A943A7">
      <w:pPr>
        <w:pStyle w:val="Heading1"/>
        <w:ind w:left="426"/>
      </w:pPr>
      <w:bookmarkStart w:id="4" w:name="_Toc150111560"/>
      <w:r>
        <w:lastRenderedPageBreak/>
        <w:t>Duomenų klasė</w:t>
      </w:r>
      <w:bookmarkEnd w:id="4"/>
    </w:p>
    <w:p w14:paraId="7AD13218" w14:textId="77777777" w:rsidR="00844988" w:rsidRPr="00844988" w:rsidRDefault="00844988" w:rsidP="00F16C66">
      <w:pPr>
        <w:pStyle w:val="Heading2"/>
      </w:pPr>
      <w:bookmarkStart w:id="5" w:name="_Toc150111561"/>
      <w:r w:rsidRPr="00844988">
        <w:t>Darbo užduotis</w:t>
      </w:r>
      <w:bookmarkEnd w:id="5"/>
    </w:p>
    <w:p w14:paraId="0402565D" w14:textId="77777777" w:rsidR="00F528AE" w:rsidRDefault="00F528AE" w:rsidP="00F528AE">
      <w:pPr>
        <w:ind w:firstLine="0"/>
      </w:pPr>
      <w:r w:rsidRPr="00F528AE">
        <w:rPr>
          <w:b/>
          <w:bCs/>
        </w:rPr>
        <w:t>U1-24. Kompiuterinis žaidimas.</w:t>
      </w:r>
      <w:r>
        <w:t xml:space="preserve"> Kuriate „</w:t>
      </w:r>
      <w:proofErr w:type="spellStart"/>
      <w:r>
        <w:t>fantasy</w:t>
      </w:r>
      <w:proofErr w:type="spellEnd"/>
      <w:r>
        <w:t>“ kompiuterinį žaidimą. Duomenų faile turite informacija apie žaidimo herojus: vardas, rasė, klasė, gyvybės taškai, mana, žalos taškai, gynybos taškai, jėga, vikrumas, intelektas, ypatinga galia.</w:t>
      </w:r>
    </w:p>
    <w:p w14:paraId="24804EDF" w14:textId="77777777" w:rsidR="00F528AE" w:rsidRDefault="00F528AE" w:rsidP="00F528AE">
      <w:pPr>
        <w:pStyle w:val="ListParagraph"/>
        <w:numPr>
          <w:ilvl w:val="0"/>
          <w:numId w:val="46"/>
        </w:numPr>
        <w:ind w:left="993" w:hanging="426"/>
      </w:pPr>
      <w:r>
        <w:t>Raskite daugiausiai gyvybės taškų turintį herojų, ekrane atspausdinkite jo vardą, rasę, klasę ir gyvybės taškų kiekį. Jei yra keli, spausdinkite visus.</w:t>
      </w:r>
    </w:p>
    <w:p w14:paraId="7E702366" w14:textId="77777777" w:rsidR="00F528AE" w:rsidRDefault="00F528AE" w:rsidP="00F528AE">
      <w:pPr>
        <w:pStyle w:val="ListParagraph"/>
        <w:numPr>
          <w:ilvl w:val="0"/>
          <w:numId w:val="46"/>
        </w:numPr>
        <w:ind w:left="993" w:hanging="426"/>
      </w:pPr>
      <w:r>
        <w:t>Raskite žaidėją, kurio gynybos ir žalos taškų skirtumas yra mažiausias. Atspausdinkite informaciją apie žaidėją į ekraną. Jei yra keli, spausdinkite visus.</w:t>
      </w:r>
    </w:p>
    <w:p w14:paraId="300CA92E" w14:textId="1515AA85" w:rsidR="002E3EF8" w:rsidRPr="00844988" w:rsidRDefault="00F528AE" w:rsidP="00F528AE">
      <w:pPr>
        <w:pStyle w:val="ListParagraph"/>
        <w:numPr>
          <w:ilvl w:val="0"/>
          <w:numId w:val="46"/>
        </w:numPr>
        <w:ind w:left="993" w:hanging="426"/>
      </w:pPr>
      <w:r>
        <w:t>Sudarykite visų herojų klasių sąrašą, klasių pavadinimus įrašykite į failą „Klasės.csv“ . Klasių pavadinimai neturi kartotis.</w:t>
      </w:r>
    </w:p>
    <w:p w14:paraId="70C30820" w14:textId="77777777" w:rsidR="00844988" w:rsidRPr="00844988" w:rsidRDefault="00844988" w:rsidP="00F16C66">
      <w:pPr>
        <w:pStyle w:val="Heading2"/>
      </w:pPr>
      <w:bookmarkStart w:id="6" w:name="_Toc150111562"/>
      <w:r w:rsidRPr="00844988">
        <w:t>Programos tekstas</w:t>
      </w:r>
      <w:bookmarkEnd w:id="6"/>
    </w:p>
    <w:p w14:paraId="3EE8D063" w14:textId="3EC064DB" w:rsidR="00DA4FAE" w:rsidRPr="000F1C7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0000FF"/>
          <w:sz w:val="20"/>
          <w:lang w:eastAsia="en-GB"/>
        </w:rPr>
        <w:t>using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System.Text; </w:t>
      </w:r>
      <w:bookmarkStart w:id="7" w:name="OLE_LINK47"/>
      <w:bookmarkStart w:id="8" w:name="OLE_LINK48"/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0F1C7A">
        <w:rPr>
          <w:rFonts w:ascii="Courier New" w:hAnsi="Courier New" w:cs="Courier New"/>
          <w:color w:val="008000"/>
          <w:sz w:val="20"/>
          <w:lang w:val="en-US" w:eastAsia="en-GB"/>
        </w:rPr>
        <w:t>Library used for text encoding</w:t>
      </w:r>
      <w:bookmarkEnd w:id="7"/>
      <w:bookmarkEnd w:id="8"/>
    </w:p>
    <w:p w14:paraId="048F3F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675B4A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00FF"/>
          <w:sz w:val="20"/>
          <w:lang w:eastAsia="en-GB"/>
        </w:rPr>
        <w:t>namespace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U1_24KompiuterinisZaidimas</w:t>
      </w:r>
    </w:p>
    <w:p w14:paraId="6CA102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{</w:t>
      </w:r>
    </w:p>
    <w:p w14:paraId="77ED98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/*U1-24. Kompiuterinis žaidimas. Kuriate „fantasy“ kompiuterinį žaidimą.</w:t>
      </w:r>
    </w:p>
    <w:p w14:paraId="710BB5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*Duomenų faile turite informacija apie žaidimo herojus: vardas, rasė,</w:t>
      </w:r>
    </w:p>
    <w:p w14:paraId="6943D4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*klasė, gyvybės taškai, mana, žalos taškai, gynybos taškai, jėga, vikrumas,</w:t>
      </w:r>
    </w:p>
    <w:p w14:paraId="6A3C2BC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*intelektas, ypatinga galia.</w:t>
      </w:r>
    </w:p>
    <w:p w14:paraId="216980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Raskite daugiausiai gyvybės taškų turintį herojų, ekrane</w:t>
      </w:r>
    </w:p>
    <w:p w14:paraId="678532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atspausdinkite jo vardą, rasę, klasę ir gyvybės taškų kiekį. Jei yra</w:t>
      </w:r>
    </w:p>
    <w:p w14:paraId="7BE6067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keli, spausdinkite visus.</w:t>
      </w:r>
    </w:p>
    <w:p w14:paraId="4292B9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Raskite žaidėją, kurio gynybos ir žalos taškų skirtumas yra</w:t>
      </w:r>
    </w:p>
    <w:p w14:paraId="11EB0A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mažiausias. Atspausdinkite informaciją apie žaidėją į ekraną. Jei yra</w:t>
      </w:r>
    </w:p>
    <w:p w14:paraId="00F80D7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keli, spausdinkite visus.</w:t>
      </w:r>
    </w:p>
    <w:p w14:paraId="472A27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Sudarykite visų herojų klasių sąrašą, klasių pavadinimus įrašykite į</w:t>
      </w:r>
    </w:p>
    <w:p w14:paraId="372C42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failą „Klasės.csv“. Klasių pavadinimai neturi kartotis.</w:t>
      </w:r>
    </w:p>
    <w:p w14:paraId="37FD5DA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*/</w:t>
      </w:r>
    </w:p>
    <w:p w14:paraId="0DFF05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B78139B" w14:textId="2FD033C0" w:rsidR="00DA4FAE" w:rsidRPr="000F1C7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9" w:name="OLE_LINK1"/>
      <w:bookmarkStart w:id="10" w:name="OLE_LINK2"/>
      <w:r w:rsidR="000F1C7A">
        <w:rPr>
          <w:rFonts w:ascii="Courier New" w:hAnsi="Courier New" w:cs="Courier New"/>
          <w:color w:val="008000"/>
          <w:sz w:val="20"/>
          <w:lang w:val="en-US" w:eastAsia="en-GB"/>
        </w:rPr>
        <w:t>The class in which the constructor is created</w:t>
      </w:r>
      <w:bookmarkEnd w:id="9"/>
      <w:bookmarkEnd w:id="10"/>
    </w:p>
    <w:p w14:paraId="1894E81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Hero</w:t>
      </w:r>
    </w:p>
    <w:p w14:paraId="2399935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55B5BB7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37E63FD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72BF30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0C15FCF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4295C7B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071BEF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55AEC6A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2D08A57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3FC10FD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6C8A634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40EA9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197DA8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9A84DCF" w14:textId="3B0B7E2E" w:rsidR="00DA4FAE" w:rsidRPr="00835054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1" w:name="OLE_LINK3"/>
      <w:bookmarkStart w:id="12" w:name="OLE_LINK4"/>
      <w:r w:rsidR="00835054">
        <w:rPr>
          <w:rFonts w:ascii="Courier New" w:hAnsi="Courier New" w:cs="Courier New"/>
          <w:color w:val="008000"/>
          <w:sz w:val="20"/>
          <w:lang w:val="en-US" w:eastAsia="en-GB"/>
        </w:rPr>
        <w:t>Creates a hero constructor</w:t>
      </w:r>
      <w:bookmarkEnd w:id="11"/>
      <w:bookmarkEnd w:id="12"/>
    </w:p>
    <w:p w14:paraId="18BDB7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mana,</w:t>
      </w:r>
    </w:p>
    <w:p w14:paraId="414780A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intellect,</w:t>
      </w:r>
    </w:p>
    <w:p w14:paraId="6F1F858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power)</w:t>
      </w:r>
    </w:p>
    <w:p w14:paraId="27522D0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695A2E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.name = name;</w:t>
      </w:r>
    </w:p>
    <w:p w14:paraId="059872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.race = race;</w:t>
      </w:r>
    </w:p>
    <w:p w14:paraId="4465FF1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.number = number;</w:t>
      </w:r>
    </w:p>
    <w:p w14:paraId="17F8E12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.health = health;</w:t>
      </w:r>
    </w:p>
    <w:p w14:paraId="41E1E1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.mana = mana;</w:t>
      </w:r>
    </w:p>
    <w:p w14:paraId="118AE61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.damage = damage;</w:t>
      </w:r>
    </w:p>
    <w:p w14:paraId="18A9965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.defend = defend;</w:t>
      </w:r>
    </w:p>
    <w:p w14:paraId="3CF8370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.strength = strength;</w:t>
      </w:r>
    </w:p>
    <w:p w14:paraId="1963073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.speed = speed;</w:t>
      </w:r>
    </w:p>
    <w:p w14:paraId="0717B6E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.intellect = intellect;</w:t>
      </w:r>
    </w:p>
    <w:p w14:paraId="33CF5B3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.power = power;</w:t>
      </w:r>
    </w:p>
    <w:p w14:paraId="34EAE4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323BEB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3FBA852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93E909" w14:textId="62A6F40D" w:rsidR="00DA4FAE" w:rsidRPr="002030B4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3" w:name="OLE_LINK5"/>
      <w:bookmarkStart w:id="14" w:name="OLE_LINK6"/>
      <w:r w:rsidR="002030B4">
        <w:rPr>
          <w:rFonts w:ascii="Courier New" w:hAnsi="Courier New" w:cs="Courier New"/>
          <w:color w:val="008000"/>
          <w:sz w:val="20"/>
          <w:lang w:val="en-US" w:eastAsia="en-GB"/>
        </w:rPr>
        <w:t>A class that performs scans and prints</w:t>
      </w:r>
      <w:bookmarkEnd w:id="13"/>
      <w:bookmarkEnd w:id="14"/>
    </w:p>
    <w:p w14:paraId="525FE85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InputOutput</w:t>
      </w:r>
    </w:p>
    <w:p w14:paraId="44623F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0835A923" w14:textId="17B2E2B9" w:rsidR="00DA4FAE" w:rsidRPr="00450A0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5" w:name="OLE_LINK7"/>
      <w:bookmarkStart w:id="16" w:name="OLE_LINK8"/>
      <w:r w:rsidR="00450A05">
        <w:rPr>
          <w:rFonts w:ascii="Courier New" w:hAnsi="Courier New" w:cs="Courier New"/>
          <w:color w:val="008000"/>
          <w:sz w:val="20"/>
          <w:lang w:val="en-US" w:eastAsia="en-GB"/>
        </w:rPr>
        <w:t>A method that reads heroes and their data from the “Herojus.csv” file</w:t>
      </w:r>
    </w:p>
    <w:bookmarkEnd w:id="15"/>
    <w:bookmarkEnd w:id="16"/>
    <w:p w14:paraId="0DA6502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ReadHeroes(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fileName)</w:t>
      </w:r>
    </w:p>
    <w:p w14:paraId="405D90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0824D9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heroes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01E8C4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9C72004" w14:textId="69041B6B" w:rsidR="00DA4FAE" w:rsidRPr="00305F86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7" w:name="OLE_LINK9"/>
      <w:bookmarkStart w:id="18" w:name="OLE_LINK10"/>
      <w:r w:rsidR="00305F86">
        <w:rPr>
          <w:rFonts w:ascii="Courier New" w:hAnsi="Courier New" w:cs="Courier New"/>
          <w:color w:val="008000"/>
          <w:sz w:val="20"/>
          <w:lang w:val="en-US" w:eastAsia="en-GB"/>
        </w:rPr>
        <w:t>Reads all lines from a file in UTF-8 encoding</w:t>
      </w:r>
      <w:bookmarkEnd w:id="17"/>
      <w:bookmarkEnd w:id="18"/>
    </w:p>
    <w:p w14:paraId="4724182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Lines = File.ReadAllLines(fileName, Encoding.UTF8);</w:t>
      </w:r>
    </w:p>
    <w:p w14:paraId="4EBFE48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2AE6CF4" w14:textId="4F3837CA" w:rsidR="00DA4FAE" w:rsidRPr="00546D6D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9" w:name="OLE_LINK11"/>
      <w:bookmarkStart w:id="20" w:name="OLE_LINK12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Parses each line</w:t>
      </w:r>
      <w:bookmarkEnd w:id="19"/>
      <w:bookmarkEnd w:id="20"/>
    </w:p>
    <w:p w14:paraId="68968DA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line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Lines)</w:t>
      </w:r>
    </w:p>
    <w:p w14:paraId="72C6192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34C028A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values = line.Split(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";"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4AE3E0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 = values[0];</w:t>
      </w:r>
    </w:p>
    <w:p w14:paraId="23373EF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 = values[1];</w:t>
      </w:r>
    </w:p>
    <w:p w14:paraId="1977E6D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.Parse(values[2]);</w:t>
      </w:r>
    </w:p>
    <w:p w14:paraId="27DFC7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.Parse(values[3]);</w:t>
      </w:r>
    </w:p>
    <w:p w14:paraId="4EE734F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.Parse(values[4]);</w:t>
      </w:r>
    </w:p>
    <w:p w14:paraId="16E720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.Parse(values[5]);</w:t>
      </w:r>
    </w:p>
    <w:p w14:paraId="3BDE45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.Parse(values[6]);</w:t>
      </w:r>
    </w:p>
    <w:p w14:paraId="59183F4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.Parse(values[7]);</w:t>
      </w:r>
    </w:p>
    <w:p w14:paraId="123F701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.Parse(values[8]);</w:t>
      </w:r>
    </w:p>
    <w:p w14:paraId="26BCD7A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.Parse(values[9]);</w:t>
      </w:r>
    </w:p>
    <w:p w14:paraId="35AA410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 = values[10];</w:t>
      </w:r>
    </w:p>
    <w:p w14:paraId="5F8E03E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637DA7A" w14:textId="745AAC32" w:rsidR="00DA4FAE" w:rsidRPr="00546D6D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1" w:name="OLE_LINK13"/>
      <w:bookmarkStart w:id="22" w:name="OLE_LINK14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Creates new hero object</w:t>
      </w:r>
      <w:bookmarkEnd w:id="21"/>
      <w:bookmarkEnd w:id="22"/>
    </w:p>
    <w:p w14:paraId="07C571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Hero hero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Hero(name, race, number, health, mana, damage,</w:t>
      </w:r>
    </w:p>
    <w:p w14:paraId="3C98A8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defend, strength, speed, intellect, power);</w:t>
      </w:r>
    </w:p>
    <w:p w14:paraId="477BCD8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388C746" w14:textId="0C5078A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3" w:name="OLE_LINK15"/>
      <w:bookmarkStart w:id="24" w:name="OLE_LINK16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A</w:t>
      </w:r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dds the created</w:t>
      </w:r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 xml:space="preserve"> Hero</w:t>
      </w:r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 xml:space="preserve"> object to the list of heroes</w:t>
      </w:r>
    </w:p>
    <w:bookmarkEnd w:id="23"/>
    <w:bookmarkEnd w:id="24"/>
    <w:p w14:paraId="6151C5B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heroes.Add(hero);</w:t>
      </w:r>
    </w:p>
    <w:p w14:paraId="191AA59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2E4E8C5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66A7E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heroes;</w:t>
      </w:r>
    </w:p>
    <w:p w14:paraId="0E91799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7DF179A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3D3FA0B" w14:textId="53066E4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5" w:name="OLE_LINK17"/>
      <w:bookmarkStart w:id="26" w:name="OLE_LINK18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method that prints all heroes and their data to the console</w:t>
      </w:r>
    </w:p>
    <w:bookmarkEnd w:id="25"/>
    <w:bookmarkEnd w:id="26"/>
    <w:p w14:paraId="662C48B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PrintAllHeroes(List&lt;Hero&gt; heroes)</w:t>
      </w:r>
    </w:p>
    <w:p w14:paraId="4BEDA0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7627553C" w14:textId="1EC05194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7" w:name="OLE_LINK19"/>
      <w:bookmarkStart w:id="28" w:name="OLE_LINK20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table is created to store the data</w:t>
      </w:r>
      <w:bookmarkEnd w:id="27"/>
      <w:bookmarkEnd w:id="28"/>
    </w:p>
    <w:p w14:paraId="5DFDCC0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"Registro informacija:"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6C89956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7534FD8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0CEF534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"{4,-4} | {5,-12} | {6,-14} | {7,-4} | {8,-8} | {9,-10}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45B856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561A288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449252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C62E31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38ADBFF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CA9664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09C68B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20E01E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0EECFA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"{4,4} | {5,12} | {6,14} | {7,4} | {8,8} | {9,10}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4A183E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734DF1E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10464BF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73DC1D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5E5F57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AA0EDE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5AD3C7D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09A5F51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EB874D5" w14:textId="6C55483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9" w:name="OLE_LINK21"/>
      <w:bookmarkStart w:id="30" w:name="OLE_LINK22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method that prints all heroes and their data to a txt file</w:t>
      </w:r>
      <w:bookmarkEnd w:id="29"/>
      <w:bookmarkEnd w:id="30"/>
    </w:p>
    <w:p w14:paraId="4566E46C" w14:textId="69152C6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1" w:name="OLE_LINK23"/>
      <w:bookmarkStart w:id="32" w:name="OLE_LINK24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The data is stored in a table</w:t>
      </w:r>
    </w:p>
    <w:bookmarkEnd w:id="31"/>
    <w:bookmarkEnd w:id="32"/>
    <w:p w14:paraId="1755E3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PrintAllHeroesToTxt(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fileNameTxt, List&lt;Hero&gt; heroes)</w:t>
      </w:r>
    </w:p>
    <w:p w14:paraId="54FD88D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D777CB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[] lines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[heroes.Count + 5];</w:t>
      </w:r>
    </w:p>
    <w:p w14:paraId="0BF865C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36643D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lines[0]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"Registro informacija:"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154544D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lines[1]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1D6E5BE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lines[2]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2DC93D9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 | {4,-4} | {5,-12} | {6,-14} | {7,-4} | {8,-8}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C4C56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"{9,-10} | 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37A2DA6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7DA1DC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45871D6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lines[3]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6B80E26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4A7A29F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x = 4;</w:t>
      </w:r>
    </w:p>
    <w:p w14:paraId="4BA7AF9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B07C7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747710C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16CB50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lines[x]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0D741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"{3,14} | {4,4} | {5,12} | {6,14} | {7,4} | {8,8}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2CFD6D4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"{9,10} | 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1156AB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4507552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455B0E7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x++;</w:t>
      </w:r>
    </w:p>
    <w:p w14:paraId="5147B04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46421F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B5F8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lines[x]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6D1691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5D63BC0" w14:textId="03A1967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33" w:name="OLE_LINK25"/>
      <w:bookmarkStart w:id="34" w:name="OLE_LINK26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P</w:t>
      </w:r>
      <w:r w:rsidR="00257F1D" w:rsidRPr="00257F1D">
        <w:rPr>
          <w:rFonts w:ascii="Courier New" w:hAnsi="Courier New" w:cs="Courier New"/>
          <w:color w:val="008000"/>
          <w:sz w:val="20"/>
          <w:lang w:eastAsia="en-GB"/>
        </w:rPr>
        <w:t>rints on each line of the file</w:t>
      </w:r>
    </w:p>
    <w:bookmarkEnd w:id="33"/>
    <w:bookmarkEnd w:id="34"/>
    <w:p w14:paraId="56BEE1E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File.WriteAllLines(fileNameTxt, lines, Encoding.UTF8);</w:t>
      </w:r>
    </w:p>
    <w:p w14:paraId="73EE559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956F59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291B70ED" w14:textId="3848BE59" w:rsidR="00DA4FAE" w:rsidRDefault="00DA4FAE" w:rsidP="00257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8000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5" w:name="OLE_LINK27"/>
      <w:bookmarkStart w:id="36" w:name="OLE_LINK28"/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 xml:space="preserve">The method prints hero(s) with the most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 xml:space="preserve"> points and their data</w:t>
      </w:r>
    </w:p>
    <w:p w14:paraId="3D913C18" w14:textId="75FB4CD3" w:rsidR="00257F1D" w:rsidRPr="00257F1D" w:rsidRDefault="00257F1D" w:rsidP="00257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>
        <w:rPr>
          <w:rFonts w:ascii="Courier New" w:hAnsi="Courier New" w:cs="Courier New"/>
          <w:color w:val="008000"/>
          <w:sz w:val="20"/>
          <w:lang w:val="en-US" w:eastAsia="en-GB"/>
        </w:rPr>
        <w:tab/>
        <w:t>/</w:t>
      </w:r>
      <w:proofErr w:type="gramStart"/>
      <w:r>
        <w:rPr>
          <w:rFonts w:ascii="Courier New" w:hAnsi="Courier New" w:cs="Courier New"/>
          <w:color w:val="008000"/>
          <w:sz w:val="20"/>
          <w:lang w:val="en-US" w:eastAsia="en-GB"/>
        </w:rPr>
        <w:t>/(</w:t>
      </w:r>
      <w:proofErr w:type="gramEnd"/>
      <w:r>
        <w:rPr>
          <w:rFonts w:ascii="Courier New" w:hAnsi="Courier New" w:cs="Courier New"/>
          <w:color w:val="008000"/>
          <w:sz w:val="20"/>
          <w:lang w:val="en-US" w:eastAsia="en-GB"/>
        </w:rPr>
        <w:t xml:space="preserve">name, race, class,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>
        <w:rPr>
          <w:rFonts w:ascii="Courier New" w:hAnsi="Courier New" w:cs="Courier New"/>
          <w:color w:val="008000"/>
          <w:sz w:val="20"/>
          <w:lang w:val="en-US" w:eastAsia="en-GB"/>
        </w:rPr>
        <w:t xml:space="preserve"> points)</w:t>
      </w:r>
    </w:p>
    <w:bookmarkEnd w:id="35"/>
    <w:bookmarkEnd w:id="36"/>
    <w:p w14:paraId="1CC80074" w14:textId="609B6A7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7" w:name="OLE_LINK29"/>
      <w:bookmarkStart w:id="38" w:name="OLE_LINK30"/>
      <w:r w:rsidR="00257F1D" w:rsidRPr="00257F1D">
        <w:rPr>
          <w:rFonts w:ascii="Courier New" w:hAnsi="Courier New" w:cs="Courier New"/>
          <w:color w:val="008000"/>
          <w:sz w:val="20"/>
          <w:lang w:eastAsia="en-GB"/>
        </w:rPr>
        <w:t>The data is placed in a table</w:t>
      </w:r>
      <w:bookmarkEnd w:id="37"/>
      <w:bookmarkEnd w:id="38"/>
    </w:p>
    <w:p w14:paraId="3FC619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PrintHealthiest(List&lt;Hero&gt; heroes)</w:t>
      </w:r>
    </w:p>
    <w:p w14:paraId="2DBF39F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C209CCB" w14:textId="730A7B2C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39" w:name="OLE_LINK31"/>
      <w:bookmarkStart w:id="40" w:name="OLE_LINK32"/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>He</w:t>
      </w:r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 xml:space="preserve">roes with the most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 xml:space="preserve"> points are listed in the</w:t>
      </w:r>
      <w:bookmarkEnd w:id="39"/>
      <w:bookmarkEnd w:id="40"/>
    </w:p>
    <w:p w14:paraId="2A2BD138" w14:textId="4E2AFB42" w:rsidR="00DA4FAE" w:rsidRPr="003F075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1" w:name="OLE_LINK33"/>
      <w:bookmarkStart w:id="42" w:name="OLE_LINK34"/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>strongest list</w:t>
      </w:r>
      <w:bookmarkEnd w:id="41"/>
      <w:bookmarkEnd w:id="42"/>
    </w:p>
    <w:p w14:paraId="6E06110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strongest = Tasks.FindMostHealth(heroes);</w:t>
      </w:r>
    </w:p>
    <w:p w14:paraId="79C848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3A0CC0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"Daugiausiai gyvybės taškų:"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1ABF54B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3921270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47E3F74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0F91A1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60ED955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588509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strongest)</w:t>
      </w:r>
    </w:p>
    <w:p w14:paraId="2988FDC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77CD9B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5BB834B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hero.name, hero.race, hero.number, hero.health);</w:t>
      </w:r>
    </w:p>
    <w:p w14:paraId="44CA388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1CE75E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32C84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0DD420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DFE05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537D7B5" w14:textId="479233EC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3" w:name="OLE_LINK35"/>
      <w:bookmarkStart w:id="44" w:name="OLE_LINK36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The method prints the hero(s) with the smallest difference</w:t>
      </w:r>
    </w:p>
    <w:p w14:paraId="3A5B01B6" w14:textId="7C659894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(defense points – damage points)</w:t>
      </w:r>
    </w:p>
    <w:p w14:paraId="505D7D7B" w14:textId="505732D9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All hero data is printed</w:t>
      </w:r>
    </w:p>
    <w:p w14:paraId="2DA3B3C6" w14:textId="6D938B6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The data is placed in a table</w:t>
      </w:r>
    </w:p>
    <w:bookmarkEnd w:id="43"/>
    <w:bookmarkEnd w:id="44"/>
    <w:p w14:paraId="7C346F7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PrintWithSmallestDifference(List&lt;Hero&gt; heroes)</w:t>
      </w:r>
    </w:p>
    <w:p w14:paraId="02A545C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973C96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strongest = Tasks.FindBalance(heroes);</w:t>
      </w:r>
    </w:p>
    <w:p w14:paraId="0A01440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D9C0E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"Mažiausias skirtumas tarp gynybos ir žalos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6D78B7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"taškų:"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660E2EF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492CB8A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3B4F9B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"{4,-4} | {5,-12} | {6,-14} | {7,-4} | {8,-8} | {9,-10}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60DBF46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713B41D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0958F68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4F729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090D9DF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A71B35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strongest)</w:t>
      </w:r>
    </w:p>
    <w:p w14:paraId="26F9192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3D47724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8F881C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"{4,4} | {5,12} | {6,14} | {7,4} | {8,8} | {9,10}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096D97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6622DE3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62B4A2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46D667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2A56B2A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B0F6C5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79BCBCC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58A39A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76B09C7" w14:textId="15EE2F2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45" w:name="OLE_LINK37"/>
      <w:bookmarkStart w:id="46" w:name="OLE_LINK38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he method prints hero classes (without duplicates) to</w:t>
      </w:r>
    </w:p>
    <w:bookmarkEnd w:id="45"/>
    <w:bookmarkEnd w:id="46"/>
    <w:p w14:paraId="0062D2A4" w14:textId="4EFED1D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</w:t>
      </w:r>
      <w:bookmarkStart w:id="47" w:name="OLE_LINK39"/>
      <w:bookmarkStart w:id="48" w:name="OLE_LINK40"/>
      <w:r w:rsidRPr="00DA4FAE">
        <w:rPr>
          <w:rFonts w:ascii="Courier New" w:hAnsi="Courier New" w:cs="Courier New"/>
          <w:color w:val="008000"/>
          <w:sz w:val="20"/>
          <w:lang w:eastAsia="en-GB"/>
        </w:rPr>
        <w:t>Klases.csv" f</w:t>
      </w:r>
      <w:proofErr w:type="spellStart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ile</w:t>
      </w:r>
      <w:bookmarkEnd w:id="47"/>
      <w:bookmarkEnd w:id="48"/>
      <w:proofErr w:type="spellEnd"/>
    </w:p>
    <w:p w14:paraId="6A378BA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PrintNumbers(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fileName, List&lt;Hero&gt; heroes)</w:t>
      </w:r>
    </w:p>
    <w:p w14:paraId="6FF5A11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3D310D20" w14:textId="2B50432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9" w:name="OLE_LINK41"/>
      <w:bookmarkStart w:id="50" w:name="OLE_LINK42"/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Different hero classes are taken from the Tasks class and drafted</w:t>
      </w:r>
      <w:bookmarkEnd w:id="49"/>
      <w:bookmarkEnd w:id="50"/>
    </w:p>
    <w:p w14:paraId="1DD15985" w14:textId="0A09B556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1" w:name="OLE_LINK43"/>
      <w:bookmarkStart w:id="52" w:name="OLE_LINK44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to a numbers list</w:t>
      </w:r>
      <w:bookmarkEnd w:id="51"/>
      <w:bookmarkEnd w:id="52"/>
    </w:p>
    <w:p w14:paraId="036415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 numbers = Tasks.FindClasses(heroes);</w:t>
      </w:r>
    </w:p>
    <w:p w14:paraId="3197468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[] lines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[numbers.Count + 1];</w:t>
      </w:r>
    </w:p>
    <w:p w14:paraId="13795E8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22CC87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lines[0]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"Herojų klasės:"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7B148D5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E7F67A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 = 0; i &lt; numbers.Count; i++)</w:t>
      </w:r>
    </w:p>
    <w:p w14:paraId="58B9115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4EDA367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lines[i + 1]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"{0}"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numbers[i]);</w:t>
      </w:r>
    </w:p>
    <w:p w14:paraId="2468CF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63E55C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183FFA" w14:textId="6DF9E5B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3" w:name="OLE_LINK45"/>
      <w:bookmarkStart w:id="54" w:name="OLE_LINK46"/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Prints to all lines of the file</w:t>
      </w:r>
      <w:bookmarkEnd w:id="53"/>
      <w:bookmarkEnd w:id="54"/>
    </w:p>
    <w:p w14:paraId="4A5B4D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File.WriteAllLines(fileName, lines, Encoding.UTF8);</w:t>
      </w:r>
    </w:p>
    <w:p w14:paraId="2BB39FB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502C21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}</w:t>
      </w:r>
    </w:p>
    <w:p w14:paraId="75DBBB7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9B30A3D" w14:textId="7F0495F5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The class in which the calculations are performed</w:t>
      </w:r>
    </w:p>
    <w:p w14:paraId="349C895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Tasks</w:t>
      </w:r>
    </w:p>
    <w:p w14:paraId="744ED8B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3635BE71" w14:textId="2FD58D8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private method for calculating the maximum number of life point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s</w:t>
      </w:r>
    </w:p>
    <w:p w14:paraId="46D7BD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private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FindHugeHealth(List&lt;Hero&gt; heroes)</w:t>
      </w:r>
    </w:p>
    <w:p w14:paraId="5D7F912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01F049CE" w14:textId="59303C6D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Life points are assumed to be greater than -1</w:t>
      </w:r>
    </w:p>
    <w:p w14:paraId="7A4C25F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-1;</w:t>
      </w:r>
    </w:p>
    <w:p w14:paraId="565A90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B62142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2CAD30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B23FD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(hero.health &gt; strong)</w:t>
      </w:r>
    </w:p>
    <w:p w14:paraId="7ECF61C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74E6DC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strong = hero.health;</w:t>
      </w:r>
    </w:p>
    <w:p w14:paraId="579C255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1C516D5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7ADBC0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strong;</w:t>
      </w:r>
    </w:p>
    <w:p w14:paraId="5B6758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6AAF5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90C095F" w14:textId="5BC14AA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method that finds all heroes with the highest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 xml:space="preserve"> life points</w:t>
      </w:r>
    </w:p>
    <w:p w14:paraId="5DD06A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FindMostHealth(List&lt;Hero&gt; heroes)</w:t>
      </w:r>
    </w:p>
    <w:p w14:paraId="1FA062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6F357E7" w14:textId="01ACC2FE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new list is created to contain all the heroes</w:t>
      </w:r>
    </w:p>
    <w:p w14:paraId="20802E55" w14:textId="7B29D17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 w:rsidRPr="004E6559">
        <w:rPr>
          <w:rFonts w:ascii="Courier New" w:hAnsi="Courier New" w:cs="Courier New"/>
          <w:color w:val="008000"/>
          <w:sz w:val="20"/>
          <w:lang w:eastAsia="en-GB"/>
        </w:rPr>
        <w:t>having the highest amount of life points</w:t>
      </w:r>
    </w:p>
    <w:p w14:paraId="707E3E8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healthiest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3632B8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FindHugeHealth(heroes);</w:t>
      </w:r>
    </w:p>
    <w:p w14:paraId="52EE74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20E824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04D6621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2F7D063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(strong == hero.health)</w:t>
      </w:r>
    </w:p>
    <w:p w14:paraId="6A6500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3FCCD8F1" w14:textId="106189C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 w:rsidRPr="004E6559">
        <w:rPr>
          <w:rFonts w:ascii="Courier New" w:hAnsi="Courier New" w:cs="Courier New"/>
          <w:color w:val="008000"/>
          <w:sz w:val="20"/>
          <w:lang w:eastAsia="en-GB"/>
        </w:rPr>
        <w:t>A hero object matching the condition is added to</w:t>
      </w:r>
    </w:p>
    <w:p w14:paraId="30AB5C82" w14:textId="79E7758C" w:rsidR="00DA4FAE" w:rsidRPr="004E6559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>
        <w:rPr>
          <w:rFonts w:ascii="Courier New" w:hAnsi="Courier New" w:cs="Courier New"/>
          <w:color w:val="008000"/>
          <w:sz w:val="20"/>
          <w:lang w:val="en-US" w:eastAsia="en-GB"/>
        </w:rPr>
        <w:t>the new list</w:t>
      </w:r>
    </w:p>
    <w:p w14:paraId="3908C1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healthiest.Add(hero);</w:t>
      </w:r>
    </w:p>
    <w:p w14:paraId="1FF799F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78D9957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4E477A5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healthiest;</w:t>
      </w:r>
    </w:p>
    <w:p w14:paraId="272DA83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D9BE1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0385DE2" w14:textId="767562F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A private method for finding the smallest difference</w:t>
      </w:r>
    </w:p>
    <w:p w14:paraId="0D764D78" w14:textId="792B36C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(defense points - damage points) between all heroes</w:t>
      </w:r>
    </w:p>
    <w:p w14:paraId="0E86A81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private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FindSmallestDifference(List&lt;Hero&gt; heroes)</w:t>
      </w:r>
    </w:p>
    <w:p w14:paraId="5EEA9A9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938FC3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 = heroes[0].defend - heroes[0].damage;</w:t>
      </w:r>
    </w:p>
    <w:p w14:paraId="4A3064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D8C8E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5439B1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444DC3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(difference &gt; (hero.defend - hero.damage))</w:t>
      </w:r>
    </w:p>
    <w:p w14:paraId="764CA85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75E2FE7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difference = hero.defend - hero.damage;</w:t>
      </w:r>
    </w:p>
    <w:p w14:paraId="2049655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3AC0838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0683C21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7B9CE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difference;</w:t>
      </w:r>
    </w:p>
    <w:p w14:paraId="7E372F5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62067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443E415D" w14:textId="5A7C6A3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A method to find all heroes with the smallest difference</w:t>
      </w:r>
    </w:p>
    <w:p w14:paraId="235E54B8" w14:textId="043F8E38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(defense points - damage points) and put them into one list</w:t>
      </w:r>
    </w:p>
    <w:p w14:paraId="74E4D8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FindBalance(List&lt;Hero&gt; heroes)</w:t>
      </w:r>
    </w:p>
    <w:p w14:paraId="0A5A64A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{</w:t>
      </w:r>
    </w:p>
    <w:p w14:paraId="48D35C44" w14:textId="22F0321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AB2F9D" w:rsidRPr="00AB2F9D">
        <w:rPr>
          <w:rFonts w:ascii="Courier New" w:hAnsi="Courier New" w:cs="Courier New"/>
          <w:color w:val="008000"/>
          <w:sz w:val="20"/>
          <w:lang w:eastAsia="en-GB"/>
        </w:rPr>
        <w:t>Creates a new list to hold the selected heroes</w:t>
      </w:r>
    </w:p>
    <w:p w14:paraId="6F87662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difference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3866007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FindSmallestDifference(heroes);</w:t>
      </w:r>
    </w:p>
    <w:p w14:paraId="3C2DA90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EBA67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102C2F4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A1DDB6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(strong == hero.defend - hero.damage)</w:t>
      </w:r>
    </w:p>
    <w:p w14:paraId="367601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681F208E" w14:textId="1D67ED7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Heroes that meet the condition are added to the new list</w:t>
      </w:r>
    </w:p>
    <w:p w14:paraId="0D30C44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difference.Add(hero);</w:t>
      </w:r>
    </w:p>
    <w:p w14:paraId="22E67F5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7FB09C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356912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difference;</w:t>
      </w:r>
    </w:p>
    <w:p w14:paraId="1AF50BB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45CF01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17401C3" w14:textId="0890448A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method that searches for hero classes and compares them</w:t>
      </w:r>
    </w:p>
    <w:p w14:paraId="4A74596D" w14:textId="6C836A4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to find identical classes</w:t>
      </w:r>
    </w:p>
    <w:p w14:paraId="6C977E4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 FindClasses(List&lt;Hero&gt; heroes)</w:t>
      </w:r>
    </w:p>
    <w:p w14:paraId="0AD4D8F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22944DC7" w14:textId="6CEC428B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t xml:space="preserve"> 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new list is created, which will contain hero classes that do not</w:t>
      </w:r>
    </w:p>
    <w:p w14:paraId="2A49300A" w14:textId="08ED43F4" w:rsidR="001A49C1" w:rsidRPr="00DA4FAE" w:rsidRDefault="00DA4FAE" w:rsidP="001A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overlap with the previous ones</w:t>
      </w:r>
    </w:p>
    <w:p w14:paraId="2E78A12A" w14:textId="54C4BE75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4CB81E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&gt; numbers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&gt;();</w:t>
      </w:r>
    </w:p>
    <w:p w14:paraId="6E4262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3C46A8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213736F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5E44D3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nr = hero.number;</w:t>
      </w:r>
    </w:p>
    <w:p w14:paraId="116B6A4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0D8BA7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(!numbers.Contains(nr))</w:t>
      </w:r>
    </w:p>
    <w:p w14:paraId="757692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60EE13FC" w14:textId="7823DCF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Classes that match the condition are added to the new list</w:t>
      </w:r>
    </w:p>
    <w:p w14:paraId="28819E9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numbers.Add(nr);</w:t>
      </w:r>
    </w:p>
    <w:p w14:paraId="0FAEAE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3B645B5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1410D0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numbers;</w:t>
      </w:r>
    </w:p>
    <w:p w14:paraId="641BABA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495B1E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4DD71B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059019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Program</w:t>
      </w:r>
    </w:p>
    <w:p w14:paraId="019FBBE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67F94F6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Main(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args)</w:t>
      </w:r>
    </w:p>
    <w:p w14:paraId="626840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5482D72B" w14:textId="6F7404F9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5" w:name="OLE_LINK49"/>
      <w:bookmarkStart w:id="56" w:name="OLE_LINK50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Heroes and their data are read from the “Herojus.csv” file</w:t>
      </w:r>
      <w:bookmarkEnd w:id="55"/>
      <w:bookmarkEnd w:id="56"/>
    </w:p>
    <w:p w14:paraId="3A855F31" w14:textId="2F3F0765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7" w:name="OLE_LINK51"/>
      <w:bookmarkStart w:id="58" w:name="OLE_LINK52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and then are placed into the </w:t>
      </w:r>
      <w:proofErr w:type="spellStart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allHeroes</w:t>
      </w:r>
      <w:proofErr w:type="spellEnd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list</w:t>
      </w:r>
      <w:bookmarkEnd w:id="57"/>
      <w:bookmarkEnd w:id="58"/>
    </w:p>
    <w:p w14:paraId="29A1BB16" w14:textId="675A53BE" w:rsidR="00DA4FAE" w:rsidRPr="00DA4FAE" w:rsidRDefault="00DA4FAE" w:rsidP="00E22A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440"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List&lt;Hero&gt; allHeroes = InputOutput.ReadHeroes(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@"../../../../Herojus.csv"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C92FE2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E2C083C" w14:textId="1B7A5DE1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9" w:name="OLE_LINK53"/>
      <w:bookmarkStart w:id="60" w:name="OLE_LINK54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All heroes and their data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are printed to the console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in a table</w:t>
      </w:r>
      <w:bookmarkEnd w:id="59"/>
      <w:bookmarkEnd w:id="60"/>
    </w:p>
    <w:p w14:paraId="2A44D4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InputOutput.PrintAllHeroes(allHeroes);</w:t>
      </w:r>
    </w:p>
    <w:p w14:paraId="2D8F1E5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68B1AC9" w14:textId="2F7E4DC5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61" w:name="OLE_LINK57"/>
      <w:bookmarkStart w:id="62" w:name="OLE_LINK58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All heroes and their data in the table are printed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to the</w:t>
      </w:r>
      <w:bookmarkEnd w:id="61"/>
      <w:bookmarkEnd w:id="62"/>
    </w:p>
    <w:p w14:paraId="018F798C" w14:textId="0FA7B2AD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//"Duomenys.txt" f</w:t>
      </w:r>
      <w:proofErr w:type="spellStart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ile</w:t>
      </w:r>
      <w:proofErr w:type="spellEnd"/>
    </w:p>
    <w:p w14:paraId="7836B2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fileNameTxt =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"Duomenys.txt"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</w:t>
      </w:r>
    </w:p>
    <w:p w14:paraId="6560F22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InputOutput.PrintAllHeroesToTxt(fileNameTxt, allHeroes);</w:t>
      </w:r>
    </w:p>
    <w:p w14:paraId="5337A51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8C5C0D9" w14:textId="3099395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63" w:name="OLE_LINK55"/>
      <w:bookmarkStart w:id="64" w:name="OLE_LINK56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blank line is printed to avoid mixing results</w:t>
      </w:r>
    </w:p>
    <w:bookmarkEnd w:id="63"/>
    <w:bookmarkEnd w:id="64"/>
    <w:p w14:paraId="7583F59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Console.WriteLine();</w:t>
      </w:r>
    </w:p>
    <w:p w14:paraId="62724506" w14:textId="77777777" w:rsidR="00DA4FAE" w:rsidRPr="00217128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4CEF1D6" w14:textId="378AE60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22D56" w:rsidRPr="00E22D56">
        <w:rPr>
          <w:rFonts w:ascii="Courier New" w:hAnsi="Courier New" w:cs="Courier New"/>
          <w:color w:val="008000"/>
          <w:sz w:val="20"/>
          <w:lang w:eastAsia="en-GB"/>
        </w:rPr>
        <w:t>The results of the first task are printed to the console</w:t>
      </w:r>
    </w:p>
    <w:p w14:paraId="222085D8" w14:textId="703ED4A6" w:rsidR="00DA4FAE" w:rsidRPr="00E22D56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22D56">
        <w:rPr>
          <w:rFonts w:ascii="Courier New" w:hAnsi="Courier New" w:cs="Courier New"/>
          <w:color w:val="008000"/>
          <w:sz w:val="20"/>
          <w:lang w:val="en-US" w:eastAsia="en-GB"/>
        </w:rPr>
        <w:t>(the heroes with the most health points)</w:t>
      </w:r>
    </w:p>
    <w:p w14:paraId="54BB86E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InputOutput.PrintHealthiest(allHeroes);</w:t>
      </w:r>
    </w:p>
    <w:p w14:paraId="3933718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5967267" w14:textId="2DF1CED9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r w:rsidR="001A49C1" w:rsidRPr="001A49C1">
        <w:rPr>
          <w:rFonts w:ascii="Courier New" w:hAnsi="Courier New" w:cs="Courier New"/>
          <w:color w:val="008000"/>
          <w:sz w:val="20"/>
          <w:lang w:val="en-US" w:eastAsia="en-GB"/>
        </w:rPr>
        <w:t>A blank line is printed to avoid mixing results</w:t>
      </w:r>
    </w:p>
    <w:p w14:paraId="77AF9BA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Console.WriteLine();</w:t>
      </w:r>
    </w:p>
    <w:p w14:paraId="26F345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DB9BA35" w14:textId="0CCC53B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76BE" w:rsidRPr="004E76BE">
        <w:t xml:space="preserve"> </w:t>
      </w:r>
      <w:r w:rsidR="004E76BE" w:rsidRPr="004E76BE">
        <w:rPr>
          <w:rFonts w:ascii="Courier New" w:hAnsi="Courier New" w:cs="Courier New"/>
          <w:color w:val="008000"/>
          <w:sz w:val="20"/>
          <w:lang w:eastAsia="en-GB"/>
        </w:rPr>
        <w:t>The results of the second task are printed to the console (the</w:t>
      </w:r>
    </w:p>
    <w:p w14:paraId="39297BE4" w14:textId="753AACD8" w:rsid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8000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76BE">
        <w:rPr>
          <w:rFonts w:ascii="Courier New" w:hAnsi="Courier New" w:cs="Courier New"/>
          <w:color w:val="008000"/>
          <w:sz w:val="20"/>
          <w:lang w:val="en-US" w:eastAsia="en-GB"/>
        </w:rPr>
        <w:t>heroes with the smallest difference (defense points – damage</w:t>
      </w:r>
    </w:p>
    <w:p w14:paraId="77EDA3CD" w14:textId="67BF5D5A" w:rsidR="004E76BE" w:rsidRPr="004E76BE" w:rsidRDefault="004E76B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>
        <w:rPr>
          <w:rFonts w:ascii="Courier New" w:hAnsi="Courier New" w:cs="Courier New"/>
          <w:color w:val="008000"/>
          <w:sz w:val="20"/>
          <w:lang w:val="en-US" w:eastAsia="en-GB"/>
        </w:rPr>
        <w:tab/>
        <w:t xml:space="preserve">    //points))</w:t>
      </w:r>
    </w:p>
    <w:p w14:paraId="07829E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InputOutput.PrintWithSmallestDifference(allHeroes);</w:t>
      </w:r>
    </w:p>
    <w:p w14:paraId="38FD5D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B039067" w14:textId="06DE572C" w:rsidR="00DA4FAE" w:rsidRPr="00E6556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6556A">
        <w:rPr>
          <w:rFonts w:ascii="Courier New" w:hAnsi="Courier New" w:cs="Courier New"/>
          <w:color w:val="008000"/>
          <w:sz w:val="20"/>
          <w:lang w:val="en-US" w:eastAsia="en-GB"/>
        </w:rPr>
        <w:t>Third task results (all different heroes classes) are printed to</w:t>
      </w:r>
    </w:p>
    <w:p w14:paraId="02C7BBF4" w14:textId="2A672C2B" w:rsidR="00DA4FAE" w:rsidRPr="00E6556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//"Klases.csv" f</w:t>
      </w:r>
      <w:r w:rsidR="00E6556A">
        <w:rPr>
          <w:rFonts w:ascii="Courier New" w:hAnsi="Courier New" w:cs="Courier New"/>
          <w:color w:val="008000"/>
          <w:sz w:val="20"/>
          <w:lang w:val="en-US" w:eastAsia="en-GB"/>
        </w:rPr>
        <w:t>ile</w:t>
      </w:r>
    </w:p>
    <w:p w14:paraId="43822EC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 =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"Klases.csv"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</w:t>
      </w:r>
    </w:p>
    <w:p w14:paraId="74491F1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InputOutput.PrintNumbers(fileName, allHeroes);</w:t>
      </w:r>
    </w:p>
    <w:p w14:paraId="3439EEC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D89F7B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20F14D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42C557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}</w:t>
      </w:r>
    </w:p>
    <w:p w14:paraId="051B993B" w14:textId="77777777" w:rsidR="002E3EF8" w:rsidRPr="00FD05BD" w:rsidRDefault="002E3EF8" w:rsidP="00FD05BD">
      <w:pPr>
        <w:pStyle w:val="Programostekstas"/>
      </w:pPr>
    </w:p>
    <w:p w14:paraId="65058FF7" w14:textId="6A1738F4" w:rsidR="00E02C3E" w:rsidRDefault="00844988" w:rsidP="00E02C3E">
      <w:pPr>
        <w:pStyle w:val="Heading2"/>
      </w:pPr>
      <w:bookmarkStart w:id="65" w:name="_Toc150111563"/>
      <w:r w:rsidRPr="00844988">
        <w:t>Pradiniai duomenys ir rezultatai</w:t>
      </w:r>
      <w:bookmarkEnd w:id="65"/>
    </w:p>
    <w:p w14:paraId="0DB773F3" w14:textId="0C741309" w:rsidR="00E02C3E" w:rsidRPr="00E02C3E" w:rsidRDefault="00E02C3E" w:rsidP="00E02C3E">
      <w:pPr>
        <w:pStyle w:val="Heading3"/>
        <w:ind w:left="1843" w:hanging="709"/>
      </w:pPr>
      <w:bookmarkStart w:id="66" w:name="_Toc150111564"/>
      <w:r>
        <w:t>Duomenys ir rezultatai 1</w:t>
      </w:r>
      <w:bookmarkEnd w:id="66"/>
    </w:p>
    <w:p w14:paraId="04C1C2C9" w14:textId="13B0878C" w:rsidR="002E3EF8" w:rsidRPr="00DA7294" w:rsidRDefault="00DA4FAE" w:rsidP="00A049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</w:t>
      </w:r>
      <w:r w:rsidR="00975DDD" w:rsidRPr="00DA7294">
        <w:rPr>
          <w:rFonts w:ascii="Times New Roman" w:hAnsi="Times New Roman"/>
          <w:sz w:val="24"/>
          <w:szCs w:val="24"/>
        </w:rPr>
        <w:t xml:space="preserve"> failas:</w:t>
      </w:r>
    </w:p>
    <w:p w14:paraId="6A92D803" w14:textId="75F04D3D" w:rsidR="00975DDD" w:rsidRDefault="00975DDD" w:rsidP="00975DDD">
      <w:pPr>
        <w:pStyle w:val="Programostekstas"/>
      </w:pPr>
      <w:r w:rsidRPr="00975DDD">
        <w:rPr>
          <w:noProof/>
        </w:rPr>
        <w:drawing>
          <wp:inline distT="0" distB="0" distL="0" distR="0" wp14:anchorId="5C35EA12" wp14:editId="2AE52D94">
            <wp:extent cx="6299835" cy="1217295"/>
            <wp:effectExtent l="0" t="0" r="0" b="1905"/>
            <wp:docPr id="15432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0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2598" w14:textId="3C269FE9" w:rsidR="00975DDD" w:rsidRPr="00DA7294" w:rsidRDefault="00975DDD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Ši</w:t>
      </w:r>
      <w:r w:rsidR="00E22A08" w:rsidRPr="00DA7294">
        <w:rPr>
          <w:rFonts w:ascii="Times New Roman" w:hAnsi="Times New Roman"/>
          <w:sz w:val="24"/>
          <w:szCs w:val="24"/>
        </w:rPr>
        <w:t>ais duomenimis</w:t>
      </w:r>
      <w:r w:rsidRPr="00DA7294">
        <w:rPr>
          <w:rFonts w:ascii="Times New Roman" w:hAnsi="Times New Roman"/>
          <w:sz w:val="24"/>
          <w:szCs w:val="24"/>
        </w:rPr>
        <w:t xml:space="preserve"> tikrinama ar veikia daugiausiai gyvybės taškų turinčių herojų atpažinimas (trys herojai turi po 150 gyvybės taškų). Yra vienas herojus turintis mažiausią skirtumą (gynybos taškai – žalos taškai). Yra penkios skirtingos klasės.</w:t>
      </w:r>
    </w:p>
    <w:p w14:paraId="279A7626" w14:textId="77777777" w:rsidR="00975DDD" w:rsidRDefault="00975DDD" w:rsidP="00975DDD">
      <w:pPr>
        <w:pStyle w:val="Programostekstas"/>
      </w:pPr>
    </w:p>
    <w:p w14:paraId="5652F47E" w14:textId="77777777" w:rsidR="009830EB" w:rsidRDefault="009830EB" w:rsidP="00975DDD">
      <w:pPr>
        <w:pStyle w:val="Programostekstas"/>
      </w:pPr>
    </w:p>
    <w:p w14:paraId="5CCBF1E8" w14:textId="7BA8097E" w:rsidR="00975DDD" w:rsidRPr="00DA7294" w:rsidRDefault="00975DDD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0F42453E" w14:textId="37C83FDC" w:rsidR="00975DDD" w:rsidRDefault="00E02C3E" w:rsidP="00975DDD">
      <w:pPr>
        <w:pStyle w:val="Programostekstas"/>
        <w:rPr>
          <w:lang w:val="en-US"/>
        </w:rPr>
      </w:pPr>
      <w:r w:rsidRPr="00E02C3E">
        <w:rPr>
          <w:noProof/>
          <w:lang w:val="en-US"/>
        </w:rPr>
        <w:drawing>
          <wp:inline distT="0" distB="0" distL="0" distR="0" wp14:anchorId="1846A687" wp14:editId="659B8A84">
            <wp:extent cx="6299835" cy="1092835"/>
            <wp:effectExtent l="0" t="0" r="0" b="0"/>
            <wp:docPr id="1479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673" cy="11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81F0" w14:textId="77777777" w:rsidR="00E02C3E" w:rsidRDefault="00E02C3E" w:rsidP="00975DDD">
      <w:pPr>
        <w:pStyle w:val="Programostekstas"/>
        <w:rPr>
          <w:lang w:val="en-US"/>
        </w:rPr>
      </w:pPr>
    </w:p>
    <w:p w14:paraId="63D56769" w14:textId="77777777" w:rsidR="009830EB" w:rsidRDefault="009830EB" w:rsidP="00975DDD">
      <w:pPr>
        <w:pStyle w:val="Programostekstas"/>
        <w:rPr>
          <w:lang w:val="en-US"/>
        </w:rPr>
      </w:pPr>
    </w:p>
    <w:p w14:paraId="3ADF6D79" w14:textId="6558C6EC" w:rsidR="00E02C3E" w:rsidRPr="00DA7294" w:rsidRDefault="00E02C3E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7C83F51F" w14:textId="77777777" w:rsidR="00E02C3E" w:rsidRDefault="00E02C3E" w:rsidP="00975DDD">
      <w:pPr>
        <w:pStyle w:val="Programostekstas"/>
      </w:pPr>
    </w:p>
    <w:p w14:paraId="48BB2C39" w14:textId="4F9C6EB5" w:rsidR="00E02C3E" w:rsidRDefault="00E02C3E" w:rsidP="00A049DD">
      <w:pPr>
        <w:pStyle w:val="Programostekstas"/>
        <w:rPr>
          <w:lang w:val="en-US"/>
        </w:rPr>
      </w:pPr>
      <w:r w:rsidRPr="00E02C3E">
        <w:rPr>
          <w:noProof/>
          <w:lang w:val="en-US"/>
        </w:rPr>
        <w:lastRenderedPageBreak/>
        <w:drawing>
          <wp:inline distT="0" distB="0" distL="0" distR="0" wp14:anchorId="313C839E" wp14:editId="3141F3D3">
            <wp:extent cx="6299835" cy="2252345"/>
            <wp:effectExtent l="0" t="0" r="0" b="0"/>
            <wp:docPr id="21682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6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421" w14:textId="77777777" w:rsidR="00E02C3E" w:rsidRDefault="00E02C3E" w:rsidP="00A049DD">
      <w:pPr>
        <w:pStyle w:val="Programostekstas"/>
        <w:rPr>
          <w:lang w:val="en-US"/>
        </w:rPr>
      </w:pPr>
    </w:p>
    <w:p w14:paraId="7EC6AD20" w14:textId="77777777" w:rsidR="009830EB" w:rsidRDefault="009830EB" w:rsidP="00A049DD">
      <w:pPr>
        <w:pStyle w:val="Programostekstas"/>
        <w:rPr>
          <w:lang w:val="en-US"/>
        </w:rPr>
      </w:pPr>
    </w:p>
    <w:p w14:paraId="661675CF" w14:textId="6822BCE4" w:rsidR="00E02C3E" w:rsidRPr="00DA7294" w:rsidRDefault="00E02C3E" w:rsidP="00A049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(Klases.csv):</w:t>
      </w:r>
    </w:p>
    <w:p w14:paraId="26904BFF" w14:textId="77777777" w:rsidR="00E02C3E" w:rsidRPr="00E02C3E" w:rsidRDefault="00E02C3E" w:rsidP="00A049DD">
      <w:pPr>
        <w:pStyle w:val="Programostekstas"/>
        <w:rPr>
          <w:lang w:val="en-US"/>
        </w:rPr>
      </w:pPr>
    </w:p>
    <w:p w14:paraId="5D01611D" w14:textId="6B6E6474" w:rsidR="002E3EF8" w:rsidRDefault="00E22A08" w:rsidP="00A049DD">
      <w:pPr>
        <w:pStyle w:val="Programostekstas"/>
      </w:pPr>
      <w:r w:rsidRPr="00E22A08">
        <w:rPr>
          <w:noProof/>
        </w:rPr>
        <w:drawing>
          <wp:inline distT="0" distB="0" distL="0" distR="0" wp14:anchorId="0510A5DD" wp14:editId="6AB7BC2A">
            <wp:extent cx="2070100" cy="2641600"/>
            <wp:effectExtent l="0" t="0" r="0" b="0"/>
            <wp:docPr id="199482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1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89B" w14:textId="77777777" w:rsidR="00E22A08" w:rsidRDefault="00E22A08" w:rsidP="00A049DD">
      <w:pPr>
        <w:pStyle w:val="Programostekstas"/>
      </w:pPr>
    </w:p>
    <w:p w14:paraId="2BE9ABE2" w14:textId="77777777" w:rsidR="00E22A08" w:rsidRDefault="00E22A08" w:rsidP="00A049DD">
      <w:pPr>
        <w:pStyle w:val="Programostekstas"/>
      </w:pPr>
    </w:p>
    <w:p w14:paraId="32BE6A2C" w14:textId="6C1E25C4" w:rsidR="00E22A08" w:rsidRDefault="00E22A08" w:rsidP="00E22A08">
      <w:pPr>
        <w:pStyle w:val="Heading3"/>
        <w:ind w:left="1843" w:hanging="709"/>
      </w:pPr>
      <w:bookmarkStart w:id="67" w:name="_Toc150111565"/>
      <w:r>
        <w:t>Duomenys ir rezultatai 2</w:t>
      </w:r>
      <w:bookmarkEnd w:id="67"/>
    </w:p>
    <w:p w14:paraId="7F3BA9B4" w14:textId="385C7A0F" w:rsidR="00E22A08" w:rsidRPr="00DA7294" w:rsidRDefault="00E22A08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 failas:</w:t>
      </w:r>
    </w:p>
    <w:p w14:paraId="378AE37D" w14:textId="14C4CEBB" w:rsidR="00E22A08" w:rsidRDefault="009830EB" w:rsidP="00E22A08">
      <w:pPr>
        <w:ind w:firstLine="0"/>
        <w:rPr>
          <w:rFonts w:ascii="Courier New" w:hAnsi="Courier New"/>
          <w:sz w:val="20"/>
          <w:lang w:val="en-US"/>
        </w:rPr>
      </w:pPr>
      <w:r w:rsidRPr="009830EB">
        <w:rPr>
          <w:rFonts w:ascii="Courier New" w:hAnsi="Courier New"/>
          <w:noProof/>
          <w:sz w:val="20"/>
          <w:lang w:val="en-US"/>
        </w:rPr>
        <w:drawing>
          <wp:inline distT="0" distB="0" distL="0" distR="0" wp14:anchorId="5D3B9C25" wp14:editId="1516A727">
            <wp:extent cx="6299835" cy="1235710"/>
            <wp:effectExtent l="0" t="0" r="0" b="0"/>
            <wp:docPr id="75530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0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9076" w14:textId="4DB27DFD" w:rsidR="00E22A08" w:rsidRPr="00DA7294" w:rsidRDefault="00E22A08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Šiais duomenimis tikrinama ar tinkamai veikia herojų klasių atrinkimas bei skirtumo (gynybos taškai – žalos taškai) apskaičiavimo funkcijos. (Yra trys skirtingos klasės, yra 2 herojai su mažiausiu skirtumu</w:t>
      </w:r>
      <w:r w:rsidR="009830EB" w:rsidRPr="00DA7294">
        <w:rPr>
          <w:rFonts w:ascii="Times New Roman" w:hAnsi="Times New Roman"/>
          <w:sz w:val="24"/>
          <w:szCs w:val="24"/>
        </w:rPr>
        <w:t>, yra 2 herojai su didžiausiu gyvybių skaičiumi</w:t>
      </w:r>
      <w:r w:rsidRPr="00DA7294">
        <w:rPr>
          <w:rFonts w:ascii="Times New Roman" w:hAnsi="Times New Roman"/>
          <w:sz w:val="24"/>
          <w:szCs w:val="24"/>
        </w:rPr>
        <w:t>)</w:t>
      </w:r>
      <w:r w:rsidR="009830EB" w:rsidRPr="00DA7294">
        <w:rPr>
          <w:rFonts w:ascii="Times New Roman" w:hAnsi="Times New Roman"/>
          <w:sz w:val="24"/>
          <w:szCs w:val="24"/>
        </w:rPr>
        <w:t>.</w:t>
      </w:r>
    </w:p>
    <w:p w14:paraId="21C89440" w14:textId="77777777" w:rsidR="009830EB" w:rsidRDefault="009830EB" w:rsidP="00E22A08">
      <w:pPr>
        <w:ind w:firstLine="0"/>
        <w:rPr>
          <w:rFonts w:ascii="Courier New" w:hAnsi="Courier New"/>
          <w:sz w:val="20"/>
        </w:rPr>
      </w:pPr>
    </w:p>
    <w:p w14:paraId="115E0363" w14:textId="0156B1B7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147DFF43" w14:textId="7F4A4BB8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lastRenderedPageBreak/>
        <w:drawing>
          <wp:inline distT="0" distB="0" distL="0" distR="0" wp14:anchorId="6047C1A3" wp14:editId="5C6160AF">
            <wp:extent cx="6299835" cy="1182370"/>
            <wp:effectExtent l="0" t="0" r="0" b="0"/>
            <wp:docPr id="97470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6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0B5" w14:textId="77777777" w:rsidR="009830EB" w:rsidRPr="009830EB" w:rsidRDefault="009830EB" w:rsidP="00E22A08">
      <w:pPr>
        <w:ind w:firstLine="0"/>
        <w:rPr>
          <w:rFonts w:ascii="Courier New" w:hAnsi="Courier New"/>
          <w:sz w:val="20"/>
          <w:lang w:val="en-US"/>
        </w:rPr>
      </w:pPr>
    </w:p>
    <w:p w14:paraId="5DB03F74" w14:textId="05F1A1FB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723683F" w14:textId="6C64BF93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drawing>
          <wp:inline distT="0" distB="0" distL="0" distR="0" wp14:anchorId="701649B5" wp14:editId="60DACB24">
            <wp:extent cx="6299835" cy="2191385"/>
            <wp:effectExtent l="0" t="0" r="0" b="5715"/>
            <wp:docPr id="19472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6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4F2" w14:textId="77777777" w:rsidR="009830EB" w:rsidRDefault="009830EB" w:rsidP="00E22A08">
      <w:pPr>
        <w:ind w:firstLine="0"/>
        <w:rPr>
          <w:rFonts w:ascii="Courier New" w:hAnsi="Courier New"/>
          <w:sz w:val="20"/>
        </w:rPr>
      </w:pPr>
    </w:p>
    <w:p w14:paraId="5EC046D0" w14:textId="0258720A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(Klases.csv):</w:t>
      </w:r>
    </w:p>
    <w:p w14:paraId="3C8F4B09" w14:textId="13AB33A0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drawing>
          <wp:inline distT="0" distB="0" distL="0" distR="0" wp14:anchorId="29E83966" wp14:editId="4CEEC157">
            <wp:extent cx="2108200" cy="2565400"/>
            <wp:effectExtent l="0" t="0" r="0" b="0"/>
            <wp:docPr id="4955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9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FD8" w14:textId="77777777" w:rsidR="009830EB" w:rsidRPr="00E22A08" w:rsidRDefault="009830EB" w:rsidP="00E22A08">
      <w:pPr>
        <w:ind w:firstLine="0"/>
        <w:rPr>
          <w:rFonts w:ascii="Courier New" w:hAnsi="Courier New"/>
          <w:sz w:val="20"/>
        </w:rPr>
      </w:pPr>
    </w:p>
    <w:p w14:paraId="18F78E19" w14:textId="77777777" w:rsidR="00D1074F" w:rsidRDefault="00D1074F" w:rsidP="00D1074F">
      <w:pPr>
        <w:pStyle w:val="Heading2"/>
      </w:pPr>
      <w:bookmarkStart w:id="68" w:name="_Toc150111566"/>
      <w:r>
        <w:t>Dėstytojo pastabos</w:t>
      </w:r>
      <w:bookmarkEnd w:id="68"/>
    </w:p>
    <w:p w14:paraId="6C131285" w14:textId="0F0DBF8A" w:rsidR="00D1074F" w:rsidRDefault="00FE246D" w:rsidP="00D1074F">
      <w:r>
        <w:t xml:space="preserve">Ateityje </w:t>
      </w:r>
      <w:r w:rsidRPr="00FE246D">
        <w:t>geriau naudoti standartin</w:t>
      </w:r>
      <w:r>
        <w:t>į š</w:t>
      </w:r>
      <w:r w:rsidRPr="00FE246D">
        <w:t>ablon</w:t>
      </w:r>
      <w:r>
        <w:t>ą rašant komentarus</w:t>
      </w:r>
    </w:p>
    <w:p w14:paraId="32BA766C" w14:textId="77777777" w:rsidR="00D1074F" w:rsidRDefault="00D1074F" w:rsidP="00D1074F"/>
    <w:p w14:paraId="365DDBAF" w14:textId="77777777" w:rsidR="00D1074F" w:rsidRPr="00D1074F" w:rsidRDefault="00D1074F" w:rsidP="00D1074F"/>
    <w:p w14:paraId="49C1A93B" w14:textId="77777777" w:rsidR="00AB7416" w:rsidRPr="0015714D" w:rsidRDefault="00B62B7E" w:rsidP="00F93867">
      <w:pPr>
        <w:pStyle w:val="Heading1"/>
      </w:pPr>
      <w:bookmarkStart w:id="69" w:name="_Toc150111567"/>
      <w:r w:rsidRPr="00F93867">
        <w:lastRenderedPageBreak/>
        <w:t>Skaičiavimų</w:t>
      </w:r>
      <w:r>
        <w:t xml:space="preserve"> klasė</w:t>
      </w:r>
      <w:bookmarkEnd w:id="69"/>
    </w:p>
    <w:p w14:paraId="2586226A" w14:textId="77777777" w:rsidR="00AB7416" w:rsidRPr="00844988" w:rsidRDefault="00AB7416" w:rsidP="00AB7416">
      <w:pPr>
        <w:pStyle w:val="Heading2"/>
      </w:pPr>
      <w:bookmarkStart w:id="70" w:name="_Toc150111568"/>
      <w:r w:rsidRPr="00844988">
        <w:t>Darbo užduotis</w:t>
      </w:r>
      <w:bookmarkEnd w:id="70"/>
    </w:p>
    <w:p w14:paraId="79F24657" w14:textId="77777777" w:rsidR="00217128" w:rsidRDefault="00217128" w:rsidP="00217128">
      <w:pPr>
        <w:ind w:firstLine="0"/>
      </w:pPr>
      <w:r w:rsidRPr="00217128">
        <w:rPr>
          <w:b/>
          <w:bCs/>
        </w:rPr>
        <w:t>U2-24. Kompiuterinis žaidimas.</w:t>
      </w:r>
      <w:r>
        <w:t xml:space="preserve"> Sugrupavote herojus pagal dvi rases, ir surašėte jų duomenis į skirtingus failus. Duomenų formatas dabar toks: pirmoje eilutėje – rasės pavadinimas. Antroje – pradinis miestas. Toliau pateikta informacija tokiu pačiu formatu kaip L1 užduotyje, tik nebėra rasės stulpelio. </w:t>
      </w:r>
    </w:p>
    <w:p w14:paraId="784EFDA2" w14:textId="77777777" w:rsidR="00217128" w:rsidRDefault="00217128" w:rsidP="00217128">
      <w:pPr>
        <w:pStyle w:val="ListParagraph"/>
        <w:numPr>
          <w:ilvl w:val="0"/>
          <w:numId w:val="46"/>
        </w:numPr>
        <w:ind w:left="993" w:hanging="426"/>
      </w:pPr>
      <w:r>
        <w:t xml:space="preserve">Sudarykite visų herojų klasių sąrašą, klasių pavadinimus įrašykite į failą „Klasės.csv“ . </w:t>
      </w:r>
    </w:p>
    <w:p w14:paraId="09F9FA60" w14:textId="77777777" w:rsidR="00217128" w:rsidRDefault="00217128" w:rsidP="00217128">
      <w:pPr>
        <w:pStyle w:val="ListParagraph"/>
        <w:numPr>
          <w:ilvl w:val="0"/>
          <w:numId w:val="46"/>
        </w:numPr>
        <w:ind w:left="993" w:hanging="426"/>
      </w:pPr>
      <w:r>
        <w:t xml:space="preserve">Raskite, kokių klasių herojų „trūksta“ kiekvienai rasei. Į failą „Trūkstami.csv“ įrašykite kiekvienos rasės pavadinimą, ir trūkstamų klasių sąrašą. Jei rasė turi bent po vieną kiekvienos klasės atstovą, parašykite žodį „VISI“. </w:t>
      </w:r>
    </w:p>
    <w:p w14:paraId="25E2F827" w14:textId="09653048" w:rsidR="00AB7416" w:rsidRDefault="00217128" w:rsidP="00217128">
      <w:pPr>
        <w:pStyle w:val="ListParagraph"/>
        <w:numPr>
          <w:ilvl w:val="0"/>
          <w:numId w:val="46"/>
        </w:numPr>
        <w:ind w:left="993" w:hanging="426"/>
      </w:pPr>
      <w:r>
        <w:t>Raskite, kurioje rasėje yra stipriausias herojus: herojus stiprumą rodo gyvybės ir gynybos taškų suma sumažinta žalos taškais. Ekrane atspausdinkite visus herojaus duomenis ir jo rasę.</w:t>
      </w:r>
    </w:p>
    <w:p w14:paraId="0D2F1BD2" w14:textId="77777777" w:rsidR="00AB7416" w:rsidRPr="00844988" w:rsidRDefault="00AB7416" w:rsidP="006B1427">
      <w:pPr>
        <w:ind w:firstLine="0"/>
      </w:pPr>
    </w:p>
    <w:p w14:paraId="634AF19F" w14:textId="77777777" w:rsidR="00AB7416" w:rsidRPr="00844988" w:rsidRDefault="00AB7416" w:rsidP="00AB7416">
      <w:pPr>
        <w:pStyle w:val="Heading2"/>
      </w:pPr>
      <w:bookmarkStart w:id="71" w:name="_Toc150111569"/>
      <w:r w:rsidRPr="00844988">
        <w:t>Programos tekstas</w:t>
      </w:r>
      <w:bookmarkEnd w:id="71"/>
    </w:p>
    <w:p w14:paraId="120B5D8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590F112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212DA1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845900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The class in which the constructor is created</w:t>
      </w:r>
    </w:p>
    <w:p w14:paraId="3FB3370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953FE1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Hero</w:t>
      </w:r>
    </w:p>
    <w:p w14:paraId="064852D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1F9EAD5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56CB50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6699FE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name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D27B93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7F8F5C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4F8BC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mana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55A42C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2C1C01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DF2F15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C229A2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767FF54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5F15FF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37FC336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14D66C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16D21D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Creates a hero constructor</w:t>
      </w:r>
    </w:p>
    <w:p w14:paraId="02B7C90A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FA8443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554F06E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name="city"&gt;&lt;/param&gt;</w:t>
      </w:r>
    </w:p>
    <w:p w14:paraId="53C8602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name="name"&gt;&lt;/param&gt;</w:t>
      </w:r>
    </w:p>
    <w:p w14:paraId="491D6D4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08F6A7C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name="health"&gt;&lt;/param&gt;</w:t>
      </w:r>
    </w:p>
    <w:p w14:paraId="798EFC0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name="mana"&gt;&lt;/param&gt;</w:t>
      </w:r>
    </w:p>
    <w:p w14:paraId="7D67224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name="damage"&gt;&lt;/param&gt;</w:t>
      </w:r>
    </w:p>
    <w:p w14:paraId="789B158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name="defend"&gt;&lt;/param&gt;</w:t>
      </w:r>
    </w:p>
    <w:p w14:paraId="709588C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33ACFEB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name="speed"&gt;&lt;/param&gt;</w:t>
      </w:r>
    </w:p>
    <w:p w14:paraId="0EB4131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name="intellect"&gt;&lt;/param&gt;</w:t>
      </w:r>
    </w:p>
    <w:p w14:paraId="2D4D08B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name="power"&gt;&lt;/param&gt;</w:t>
      </w:r>
    </w:p>
    <w:p w14:paraId="7F54002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Hero(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race,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city,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name,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number,</w:t>
      </w:r>
    </w:p>
    <w:p w14:paraId="5497212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mana,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</w:t>
      </w:r>
    </w:p>
    <w:p w14:paraId="44DEA89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speed,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power)</w:t>
      </w:r>
    </w:p>
    <w:p w14:paraId="2CF7364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2EAE25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.race = race;</w:t>
      </w:r>
    </w:p>
    <w:p w14:paraId="27FA108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.city = city;</w:t>
      </w:r>
    </w:p>
    <w:p w14:paraId="3F59CF1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.name = name;</w:t>
      </w:r>
    </w:p>
    <w:p w14:paraId="736B2F7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.number = number;</w:t>
      </w:r>
    </w:p>
    <w:p w14:paraId="720A228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.health = health;</w:t>
      </w:r>
    </w:p>
    <w:p w14:paraId="09DB9DF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.mana = mana;</w:t>
      </w:r>
    </w:p>
    <w:p w14:paraId="4946D4A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.damage = damage;</w:t>
      </w:r>
    </w:p>
    <w:p w14:paraId="3D58198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.defend = defend;</w:t>
      </w:r>
    </w:p>
    <w:p w14:paraId="77D81F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.strength = strength;</w:t>
      </w:r>
    </w:p>
    <w:p w14:paraId="3933672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.speed = speed;</w:t>
      </w:r>
    </w:p>
    <w:p w14:paraId="04088CD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.intellect = intellect;</w:t>
      </w:r>
    </w:p>
    <w:p w14:paraId="5710203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.power = power;</w:t>
      </w:r>
    </w:p>
    <w:p w14:paraId="20B0F7C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01F968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DE296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3E66FD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Overriding operator "&lt;"</w:t>
      </w:r>
    </w:p>
    <w:p w14:paraId="1A5E544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FD38C8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61C29FA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0273EBF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343026D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&lt;(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364EE43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B96083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&lt; hero.GetStrength();</w:t>
      </w:r>
    </w:p>
    <w:p w14:paraId="15C617F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B91835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867A38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AFA2C1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Overriding operator "&gt;"</w:t>
      </w:r>
    </w:p>
    <w:p w14:paraId="7A796BD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F2A943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3F83A5C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87B301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8F18F3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&gt;(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160F2FA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FA406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&gt; hero.GetStrength();</w:t>
      </w:r>
    </w:p>
    <w:p w14:paraId="3290339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117209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F4ADFD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679BC1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Overrides ToString method</w:t>
      </w:r>
    </w:p>
    <w:p w14:paraId="073132F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57D168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AD723D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override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ToString()</w:t>
      </w:r>
    </w:p>
    <w:p w14:paraId="1A8702A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87D1A0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025B7CB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CB747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 =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.Format(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"| {0,-12} | {1,5} | {2,14} | 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A3F846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"{3,4} | {4,12} | {5,14} | {6,4} | {7,8} | {8,10} | 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1C709F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"{9,-14} |"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.name,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.number,</w:t>
      </w:r>
    </w:p>
    <w:p w14:paraId="3BD75B1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.mana,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.damage,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.defend,</w:t>
      </w:r>
    </w:p>
    <w:p w14:paraId="4FCE914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.strength,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.speed,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.intellect,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.power);</w:t>
      </w:r>
    </w:p>
    <w:p w14:paraId="42A8C17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12B63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6BE445F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F5D48E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C3CCD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A955F8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Counts strength</w:t>
      </w:r>
    </w:p>
    <w:p w14:paraId="4F7E32E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772B92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736F29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GetStrength()</w:t>
      </w:r>
    </w:p>
    <w:p w14:paraId="2204DB9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{</w:t>
      </w:r>
    </w:p>
    <w:p w14:paraId="2F687F0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 +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.defend -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.damage;</w:t>
      </w:r>
    </w:p>
    <w:p w14:paraId="56DD12B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23F00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016ACF03" w14:textId="5CB43FC9" w:rsidR="00217128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C28C47A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E78EA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System.Text;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//Library used for text encoding</w:t>
      </w:r>
    </w:p>
    <w:p w14:paraId="185764B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BBFC37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36BA267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1E62574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DBC2E6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class that performs scans and prints</w:t>
      </w:r>
    </w:p>
    <w:p w14:paraId="774C91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F67D6C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InputOutput</w:t>
      </w:r>
    </w:p>
    <w:p w14:paraId="5DA6A66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5D4B3DD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A8F91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reads heroes and their data from the</w:t>
      </w:r>
    </w:p>
    <w:p w14:paraId="60C08CA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“Herojus.csv” file</w:t>
      </w:r>
    </w:p>
    <w:p w14:paraId="55E032A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5038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4359722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97C050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ReadHeroes(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fileName)</w:t>
      </w:r>
    </w:p>
    <w:p w14:paraId="05DA8BE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C350D8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HeroRegister();</w:t>
      </w:r>
    </w:p>
    <w:p w14:paraId="0A53F4B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1E0DF8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//Reads all lines from a file in UTF-8 encoding</w:t>
      </w:r>
    </w:p>
    <w:p w14:paraId="3AED56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[] Lines = File.ReadAllLines(fileName, Encoding.UTF8);</w:t>
      </w:r>
    </w:p>
    <w:p w14:paraId="3E0FE56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2E04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Lines[0];</w:t>
      </w:r>
    </w:p>
    <w:p w14:paraId="710B205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Lines[1];</w:t>
      </w:r>
    </w:p>
    <w:p w14:paraId="52E583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FA5A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//Parses each line</w:t>
      </w:r>
    </w:p>
    <w:p w14:paraId="247A05C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2; i &lt; Lines.Length; i++)</w:t>
      </w:r>
    </w:p>
    <w:p w14:paraId="783B4EB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647DCF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[] values = Lines[i].Split(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";"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DF577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name = values[0];</w:t>
      </w:r>
    </w:p>
    <w:p w14:paraId="2D03CAE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.Parse(values[1]);</w:t>
      </w:r>
    </w:p>
    <w:p w14:paraId="058BB83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.Parse(values[2]);</w:t>
      </w:r>
    </w:p>
    <w:p w14:paraId="5C25F3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mana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.Parse(values[3]);</w:t>
      </w:r>
    </w:p>
    <w:p w14:paraId="36EB71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.Parse(values[4]);</w:t>
      </w:r>
    </w:p>
    <w:p w14:paraId="0161B18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.Parse(values[5]);</w:t>
      </w:r>
    </w:p>
    <w:p w14:paraId="1BE53E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.Parse(values[6]);</w:t>
      </w:r>
    </w:p>
    <w:p w14:paraId="44A5EF8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.Parse(values[7]);</w:t>
      </w:r>
    </w:p>
    <w:p w14:paraId="2CE2B2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.Parse(values[8]);</w:t>
      </w:r>
    </w:p>
    <w:p w14:paraId="0FE686F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= values[9];</w:t>
      </w:r>
    </w:p>
    <w:p w14:paraId="19D430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C484F7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//Creates new hero object</w:t>
      </w:r>
    </w:p>
    <w:p w14:paraId="7D1E49E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Hero(race, city, name, number, health, mana,</w:t>
      </w:r>
    </w:p>
    <w:p w14:paraId="0E05CE2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damage, defend, strength, speed, intellect, power);</w:t>
      </w:r>
    </w:p>
    <w:p w14:paraId="0FC280A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CED31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//Adds the created Hero object to the list of heroes</w:t>
      </w:r>
    </w:p>
    <w:p w14:paraId="208447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heroes.Add(hero);</w:t>
      </w:r>
    </w:p>
    <w:p w14:paraId="0DAABF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A8BB42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C8BBA0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heroes;</w:t>
      </w:r>
    </w:p>
    <w:p w14:paraId="676C614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3DDC11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4605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24DA70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the console</w:t>
      </w:r>
    </w:p>
    <w:p w14:paraId="280EE70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EC2E09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75301A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PrintAllHeroes(HeroRegister heroes)</w:t>
      </w:r>
    </w:p>
    <w:p w14:paraId="5166A90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A6F009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3F77015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37B47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3B839A2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2BDAD7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01B3E2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CF5EAA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//A table is created to store the data</w:t>
      </w:r>
    </w:p>
    <w:p w14:paraId="3138793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race, city);</w:t>
      </w:r>
    </w:p>
    <w:p w14:paraId="5E8E19C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0C7EC9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7704D27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0F0A39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165D232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0E1936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785CF3B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0FDC6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42A50C5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0D730F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6A7F03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5A4B27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heroes.WhichHero(i);</w:t>
      </w:r>
    </w:p>
    <w:p w14:paraId="3A6011B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2939A8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//Selects a hero with exact race</w:t>
      </w:r>
    </w:p>
    <w:p w14:paraId="439CF89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77F9FC9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4C5B319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18A9C3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1D97B7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Console.WriteLine(hero.ToString());</w:t>
      </w:r>
    </w:p>
    <w:p w14:paraId="6065D64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DDB16C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9066D3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2699DB4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7D56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Console.WriteLine();</w:t>
      </w:r>
    </w:p>
    <w:p w14:paraId="1E79EE4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6B6975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5D7FE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A58D7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D5A93F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txt file</w:t>
      </w:r>
    </w:p>
    <w:p w14:paraId="06EAED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7DA07D3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F1B4C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name="fileNameTxt"&gt;&lt;/param&gt;</w:t>
      </w:r>
    </w:p>
    <w:p w14:paraId="23B0F68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56EDA64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PrintAllHeroesToTxt(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fileNameTxt,</w:t>
      </w:r>
    </w:p>
    <w:p w14:paraId="760FDAF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heroes)</w:t>
      </w:r>
    </w:p>
    <w:p w14:paraId="594FF6E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BC0704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509F7A7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12A86B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277FFA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3B99AF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27A3A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2A46A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6EE66BC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8C0D68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38F3E0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</w:p>
    <w:p w14:paraId="7F02E7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race, city));</w:t>
      </w:r>
    </w:p>
    <w:p w14:paraId="2D88E4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77B2647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11C4963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DC2F71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7B8F3CD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411F245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62C1AB5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3AD625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468BE7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015FD2D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42771D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heroes.WhichHero(i);</w:t>
      </w:r>
    </w:p>
    <w:p w14:paraId="0848389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55B040E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65B72A1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3ED6D9C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536E43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lines.Add(hero.ToString());</w:t>
      </w:r>
    </w:p>
    <w:p w14:paraId="481A77D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A732F2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FE55ED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4D7405E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12E70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B36B4C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CC285C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D92AEF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7F4FB9E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File.WriteAllLines(fileNameTxt, lines, Encoding.UTF8);</w:t>
      </w:r>
    </w:p>
    <w:p w14:paraId="309BFAA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AECD9B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6979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861682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method prints hero classes (without duplicates) to</w:t>
      </w:r>
    </w:p>
    <w:p w14:paraId="0BE5A7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"Klases.csv" file</w:t>
      </w:r>
    </w:p>
    <w:p w14:paraId="044602A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CE16AB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3EC8778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2B9D55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PrintNumbers(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4DD673A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71EAF4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2F36C4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317AC2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"Herojų klasės:"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E35216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4E30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numbers.Count; i++)</w:t>
      </w:r>
    </w:p>
    <w:p w14:paraId="0DA1A35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D03444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numbers[i]));</w:t>
      </w:r>
    </w:p>
    <w:p w14:paraId="51600A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C874ED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E96C5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//Prints to all lines of the file</w:t>
      </w:r>
    </w:p>
    <w:p w14:paraId="1EED5F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36935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64703F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6F008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6741B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method prints heroes missing classes to csv file</w:t>
      </w:r>
    </w:p>
    <w:p w14:paraId="7F60279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26DCAE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7B0DA72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PrintMissingNumbers(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55D23DC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7D983D5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475910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trols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3D49F8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elfs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59BF3A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18328BE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2CBD0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"Trūkstamos klasės:"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D5CBFA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A30A0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x = numbers.IndexOf(-1)!;</w:t>
      </w:r>
    </w:p>
    <w:p w14:paraId="469CDC6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C05B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numbers.Count(); i++)</w:t>
      </w:r>
    </w:p>
    <w:p w14:paraId="107395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D34FA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(i &gt; x)</w:t>
      </w:r>
    </w:p>
    <w:p w14:paraId="347A0C4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93630E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trols.Add(numbers[i]);</w:t>
      </w:r>
    </w:p>
    <w:p w14:paraId="3EFFB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316E9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&lt; x)</w:t>
      </w:r>
    </w:p>
    <w:p w14:paraId="511007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F0F42E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elfs.Add(numbers[i]);</w:t>
      </w:r>
    </w:p>
    <w:p w14:paraId="3786C1D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7C7C6E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626455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53DED2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"Troliai:"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3BF918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(trols.Count == 0)</w:t>
      </w:r>
    </w:p>
    <w:p w14:paraId="673F209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BD2294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88777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F1956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41FCC8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9A42ED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trols.Count(); i++)</w:t>
      </w:r>
    </w:p>
    <w:p w14:paraId="4AA6AAC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6F1791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trols[i]));</w:t>
      </w:r>
    </w:p>
    <w:p w14:paraId="28C046E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36D89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C317B3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50E5D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"Elfai:"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78E426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(elfs.Count == 0)</w:t>
      </w:r>
    </w:p>
    <w:p w14:paraId="6796F0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494E1A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7EA168E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4270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3CE9D2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144F0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elfs.Count(); i++)</w:t>
      </w:r>
    </w:p>
    <w:p w14:paraId="7CD69E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096C6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elfs[i]));</w:t>
      </w:r>
    </w:p>
    <w:p w14:paraId="433AFD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91A50D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9B173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5D5DE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///Prints to all lines of the file</w:t>
      </w:r>
    </w:p>
    <w:p w14:paraId="78D853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DF9A3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D0169A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A3EAF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1D0D30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66E1AAE5" w14:textId="77777777" w:rsidR="00A61B36" w:rsidRDefault="00A61B36" w:rsidP="00F57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00FF"/>
          <w:sz w:val="20"/>
          <w:lang w:val="en-LT" w:eastAsia="en-GB"/>
        </w:rPr>
      </w:pPr>
    </w:p>
    <w:p w14:paraId="3F09F56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7C17F49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E100B7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894CBB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Class which controls the list of heroes and logic around them</w:t>
      </w:r>
    </w:p>
    <w:p w14:paraId="4F5906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56E4FB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HeroRegister</w:t>
      </w:r>
    </w:p>
    <w:p w14:paraId="13F4C24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2FCCCF8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F41D29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List of heroes</w:t>
      </w:r>
    </w:p>
    <w:p w14:paraId="7B39E52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71980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 AllHeroes;</w:t>
      </w:r>
    </w:p>
    <w:p w14:paraId="2860E5B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584FC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EFA548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Creating an empty register</w:t>
      </w:r>
    </w:p>
    <w:p w14:paraId="4489657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60700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</w:t>
      </w:r>
    </w:p>
    <w:p w14:paraId="35AAAF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014DCE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List&lt;Hero&gt;();</w:t>
      </w:r>
    </w:p>
    <w:p w14:paraId="6B6BEE1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}</w:t>
      </w:r>
    </w:p>
    <w:p w14:paraId="26992C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4C8C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CAF5E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Creating a register with list of heroes</w:t>
      </w:r>
    </w:p>
    <w:p w14:paraId="4EC78B5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839647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2CD01D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HeroRegister(List&lt;Hero&gt; heroes)</w:t>
      </w:r>
    </w:p>
    <w:p w14:paraId="470C2D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937AD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List&lt;Hero&gt;();</w:t>
      </w:r>
    </w:p>
    <w:p w14:paraId="280042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0CDF0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heroes)</w:t>
      </w:r>
    </w:p>
    <w:p w14:paraId="61D489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1ADABA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.AllHeroes.Add(hero);</w:t>
      </w:r>
    </w:p>
    <w:p w14:paraId="6EA01AA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2BA72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8B944D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92974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0C1D72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Adds hero to the register</w:t>
      </w:r>
    </w:p>
    <w:p w14:paraId="7767EF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96EFB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61A028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Add(Hero hero)</w:t>
      </w:r>
    </w:p>
    <w:p w14:paraId="583CFB3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67DC68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AllHeroes.Add(hero);</w:t>
      </w:r>
    </w:p>
    <w:p w14:paraId="1236955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30D0C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B6529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B8A566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Counts how many heroes there are in register</w:t>
      </w:r>
    </w:p>
    <w:p w14:paraId="55224D9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0078A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C525E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HeroCount()</w:t>
      </w:r>
    </w:p>
    <w:p w14:paraId="5EF7B89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0722B4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.AllHeroes.Count();</w:t>
      </w:r>
    </w:p>
    <w:p w14:paraId="16F472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AD7B68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082A3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EBE97C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Returns an exact hero from the register</w:t>
      </w:r>
    </w:p>
    <w:p w14:paraId="60D1CE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BE4C5A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427FF0E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148FE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 WhichHero(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number)</w:t>
      </w:r>
    </w:p>
    <w:p w14:paraId="2849B3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8905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AllHeroes[number];</w:t>
      </w:r>
    </w:p>
    <w:p w14:paraId="59ADC7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C4A6A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53B076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498AC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Combines two hero registers into one</w:t>
      </w:r>
    </w:p>
    <w:p w14:paraId="101E846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DCAAF2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63AE1A1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92B19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CombineRegisters(HeroRegister heroes)</w:t>
      </w:r>
    </w:p>
    <w:p w14:paraId="757E321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554A0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newRegister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.AllHeroes);</w:t>
      </w:r>
    </w:p>
    <w:p w14:paraId="1A9C64F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CDA6E5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62C7B6D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2BDB7E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newRegister.Add(heroes.WhichHero(i));</w:t>
      </w:r>
    </w:p>
    <w:p w14:paraId="634537C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179370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41567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newRegister;</w:t>
      </w:r>
    </w:p>
    <w:p w14:paraId="2FA0142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B315FE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39DF7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73DAB7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Returns different hero races</w:t>
      </w:r>
    </w:p>
    <w:p w14:paraId="43E7138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2E3DC3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A84AF4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GetRaces()</w:t>
      </w:r>
    </w:p>
    <w:p w14:paraId="5F44391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74DFC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65E02EA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469C76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4913B05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361692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(!races.Contains(hero.race))</w:t>
      </w:r>
    </w:p>
    <w:p w14:paraId="1B0BCBB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E922CE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races.Add(hero.race);</w:t>
      </w:r>
    </w:p>
    <w:p w14:paraId="38D261F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A04B00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0E19C9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4202F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races;</w:t>
      </w:r>
    </w:p>
    <w:p w14:paraId="217950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6036F2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CCD21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47FE4D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Assigns city to its race</w:t>
      </w:r>
    </w:p>
    <w:p w14:paraId="297BE0B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6935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2F3F31E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66B5FF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GetCityByRace(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race)</w:t>
      </w:r>
    </w:p>
    <w:p w14:paraId="004E2F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2794DE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12AE61D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6EC9C4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(race == hero.race)</w:t>
      </w:r>
    </w:p>
    <w:p w14:paraId="7E33E61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810120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hero.city;</w:t>
      </w:r>
    </w:p>
    <w:p w14:paraId="0B9127A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AAB34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51AE46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3B84D7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null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081454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A4B3CE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36B9B9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23DDD5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different classes of the heroes</w:t>
      </w:r>
    </w:p>
    <w:p w14:paraId="4A61C7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and places them in one list</w:t>
      </w:r>
    </w:p>
    <w:p w14:paraId="243117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A5DB5E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819177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FindClasses()</w:t>
      </w:r>
    </w:p>
    <w:p w14:paraId="05A53BC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F3AA3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//New list is created for the new list of the classes</w:t>
      </w:r>
    </w:p>
    <w:p w14:paraId="54D7020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numbers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5774FF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E83B6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5DFEFE3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A6C3AC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nr = hero.number;</w:t>
      </w:r>
    </w:p>
    <w:p w14:paraId="4517F59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33510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(!numbers.Contains(nr))</w:t>
      </w:r>
    </w:p>
    <w:p w14:paraId="65C006A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2CC58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//Classes which met the conditions are added to</w:t>
      </w:r>
    </w:p>
    <w:p w14:paraId="4464C38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//the new list</w:t>
      </w:r>
    </w:p>
    <w:p w14:paraId="68AD593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numbers.Add(nr);</w:t>
      </w:r>
    </w:p>
    <w:p w14:paraId="5D45ABD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4DF1F4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EC04A3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1EB6B1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numbers.Sort();</w:t>
      </w:r>
    </w:p>
    <w:p w14:paraId="3F77D55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numbers;</w:t>
      </w:r>
    </w:p>
    <w:p w14:paraId="733FC30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}</w:t>
      </w:r>
    </w:p>
    <w:p w14:paraId="702A716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4E93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C7D902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missing classes and puts them in one list</w:t>
      </w:r>
    </w:p>
    <w:p w14:paraId="481035A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0E65F4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0E2991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MissingClasses()</w:t>
      </w:r>
    </w:p>
    <w:p w14:paraId="6018B15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58659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.GetRaces();</w:t>
      </w:r>
    </w:p>
    <w:p w14:paraId="103D5B6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classes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1CE804D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other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0C0F5D9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486326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2; i++)</w:t>
      </w:r>
    </w:p>
    <w:p w14:paraId="6B47D33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D7E90E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races[i];</w:t>
      </w:r>
    </w:p>
    <w:p w14:paraId="3B893F3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j = 0; j &lt;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.HeroCount(); j++)</w:t>
      </w:r>
    </w:p>
    <w:p w14:paraId="1B4BDAC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814F96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WhichHero(j);</w:t>
      </w:r>
    </w:p>
    <w:p w14:paraId="67B0E0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(i == 0 &amp;&amp; !classes.Contains(hero.number) &amp;&amp; hero.race</w:t>
      </w:r>
    </w:p>
    <w:p w14:paraId="07B29FC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== race)</w:t>
      </w:r>
    </w:p>
    <w:p w14:paraId="6AA82C1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50AF90C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classes.Add(hero.number);</w:t>
      </w:r>
    </w:p>
    <w:p w14:paraId="7A51B46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B8391C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== 1 &amp;&amp; !other.Contains(hero.number) &amp;&amp; hero.race == race)</w:t>
      </w:r>
    </w:p>
    <w:p w14:paraId="717CC4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5A82C61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other.Add(hero.number);</w:t>
      </w:r>
    </w:p>
    <w:p w14:paraId="65F622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E8B8B3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A68CB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1452DB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5F6B97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missesClasses = classes.Except(other).ToList();</w:t>
      </w:r>
    </w:p>
    <w:p w14:paraId="5534EB3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missesOther = other.Except(classes).ToList();</w:t>
      </w:r>
    </w:p>
    <w:p w14:paraId="6A3125B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A803A1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missesClasses.Add(-1);</w:t>
      </w:r>
    </w:p>
    <w:p w14:paraId="24424E9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misses = missesClasses.Concat(missesOther).ToList();</w:t>
      </w:r>
    </w:p>
    <w:p w14:paraId="1ECCD70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623D4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misses;</w:t>
      </w:r>
    </w:p>
    <w:p w14:paraId="5AD496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8AF7B7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F20248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F260D8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the biggest strength of the heroes</w:t>
      </w:r>
    </w:p>
    <w:p w14:paraId="31E206F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732863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8543E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FindStrength()</w:t>
      </w:r>
    </w:p>
    <w:p w14:paraId="52DB8B8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B84616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AllHeroes[0].health + AllHeroes[0].defend</w:t>
      </w:r>
    </w:p>
    <w:p w14:paraId="3098AD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- AllHeroes[0].damage;</w:t>
      </w:r>
    </w:p>
    <w:p w14:paraId="6C55B90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A7865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48D9F1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C12AE4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(strength &lt; hero)</w:t>
      </w:r>
    </w:p>
    <w:p w14:paraId="23B531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92DC6D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 = hero.GetStrength();</w:t>
      </w:r>
    </w:p>
    <w:p w14:paraId="6C3251B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174CB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8AF72A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CEF86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681CE2B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733132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D7366C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F3A104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strongest heroes from the list</w:t>
      </w:r>
    </w:p>
    <w:p w14:paraId="418F013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62E157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0F932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FindAllStrongest()</w:t>
      </w:r>
    </w:p>
    <w:p w14:paraId="0316C0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AF4C19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strength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HeroRegister();</w:t>
      </w:r>
    </w:p>
    <w:p w14:paraId="3AB3376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powerfull = FindStrength();</w:t>
      </w:r>
    </w:p>
    <w:p w14:paraId="0861B68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A404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5A4AA9F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D66E61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(powerfull == hero.GetStrength())</w:t>
      </w:r>
    </w:p>
    <w:p w14:paraId="6F968C4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D912E6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strength.Add(hero);</w:t>
      </w:r>
    </w:p>
    <w:p w14:paraId="45AEFE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55F207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D6E956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65A3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64514DD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E243A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6ED1E65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64093BF" w14:textId="77777777" w:rsidR="0010108D" w:rsidRDefault="0010108D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00FF"/>
          <w:sz w:val="20"/>
          <w:lang w:val="en-LT" w:eastAsia="en-GB"/>
        </w:rPr>
      </w:pPr>
    </w:p>
    <w:p w14:paraId="5A5AEB62" w14:textId="42DD13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6D04FE0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7391E37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/*U2-24. Kompiuterinis žaidimas. Sugrupavote herojus pagal dvi rases, </w:t>
      </w:r>
    </w:p>
    <w:p w14:paraId="3ED09B1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ir surašėte jų duomenis į skirtingus failus. Duomenų formatas dabar </w:t>
      </w:r>
    </w:p>
    <w:p w14:paraId="63DB484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toks: pirmoje eilutėje – rasės pavadinimas. Antroje – pradinis miestas. </w:t>
      </w:r>
    </w:p>
    <w:p w14:paraId="6E70B41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Toliau pateikta informacija tokiu pačiu formatu kaip L1 užduotyje, </w:t>
      </w:r>
    </w:p>
    <w:p w14:paraId="74B9D09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tik nebėra rasės stulpelio.</w:t>
      </w:r>
    </w:p>
    <w:p w14:paraId="1783080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visų herojų klasių sąrašą, klasių pavadinimus įrašykite</w:t>
      </w:r>
    </w:p>
    <w:p w14:paraId="18D85ED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į failą „Klasės.csv“ .</w:t>
      </w:r>
    </w:p>
    <w:p w14:paraId="3FBB5DE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kokių klasių herojų „trūksta“ kiekvienai rasei. Į failą</w:t>
      </w:r>
    </w:p>
    <w:p w14:paraId="120F6F0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„Trūkstami.csv“ įrašykite kiekvienos rasės pavadinimą, ir trūkstamų</w:t>
      </w:r>
    </w:p>
    <w:p w14:paraId="7522DA7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klasių sąrašą. Jei rasė turi bent po vieną kiekvienos klasės atstovą,</w:t>
      </w:r>
    </w:p>
    <w:p w14:paraId="55233A2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parašykite žodį „VISI“.</w:t>
      </w:r>
    </w:p>
    <w:p w14:paraId="4379E16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kurioje rasėje yra stipriausias herojus: herojus stiprumą</w:t>
      </w:r>
    </w:p>
    <w:p w14:paraId="35C9D97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rodo gyvybės ir gynybos taškų suma sumažinta žalos taškais. Ekrane</w:t>
      </w:r>
    </w:p>
    <w:p w14:paraId="1BA9171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atspausdinkite visus herojaus duomenis ir jo rasę.</w:t>
      </w:r>
    </w:p>
    <w:p w14:paraId="40E73A7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*/</w:t>
      </w:r>
    </w:p>
    <w:p w14:paraId="01BB167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15A8DC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Program</w:t>
      </w:r>
    </w:p>
    <w:p w14:paraId="09FDF95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6F544F1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Main(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[] args)</w:t>
      </w:r>
    </w:p>
    <w:p w14:paraId="106B7BD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67B63B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//Heroes and their data are read from the “Troliai.csv” and</w:t>
      </w:r>
    </w:p>
    <w:p w14:paraId="46AC3CB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//"Elfai.csv" files and then are placed into the register</w:t>
      </w:r>
    </w:p>
    <w:p w14:paraId="58A11F6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registerT =</w:t>
      </w:r>
    </w:p>
    <w:p w14:paraId="383E88B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@"../../../../Troliai.csv"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21077B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registerE =</w:t>
      </w:r>
    </w:p>
    <w:p w14:paraId="5CCDF5D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@"../../../../Elfai.csv"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45CCF5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78BD43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 = registerT.CombineRegisters(registerE);</w:t>
      </w:r>
    </w:p>
    <w:p w14:paraId="2A59FD8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95F136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are printed to the console</w:t>
      </w:r>
    </w:p>
    <w:p w14:paraId="2F794D6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//in a table</w:t>
      </w:r>
    </w:p>
    <w:p w14:paraId="5B9C796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CEB768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InputOutput.PrintAllHeroes(register);</w:t>
      </w:r>
    </w:p>
    <w:p w14:paraId="1030209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6030F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in the table are printed to</w:t>
      </w:r>
    </w:p>
    <w:p w14:paraId="0243D00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//txt file</w:t>
      </w:r>
    </w:p>
    <w:p w14:paraId="7E902A8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InputOutput.PrintAllHeroesToTxt(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"Duomenys.txt"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register);</w:t>
      </w:r>
    </w:p>
    <w:p w14:paraId="7BBD622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6B576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//First task result (all different heroes classes) is</w:t>
      </w:r>
    </w:p>
    <w:p w14:paraId="5004A6D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//printed to the "Klases.csv" file</w:t>
      </w:r>
    </w:p>
    <w:p w14:paraId="5D8073B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InputOutput.PrintNumbers(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"Klases.csv"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register.FindClasses());</w:t>
      </w:r>
    </w:p>
    <w:p w14:paraId="23E3505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28E5A9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//Second task result (all missing each race classes) is printed</w:t>
      </w:r>
    </w:p>
    <w:p w14:paraId="0A375C0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//to the "Trukstami.csv" file</w:t>
      </w:r>
    </w:p>
    <w:p w14:paraId="08D16ED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&gt; missingClasses = register.MissingClasses();</w:t>
      </w:r>
    </w:p>
    <w:p w14:paraId="6595740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InputOutput.PrintMissingNumbers(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"Trukstami.csv"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missingClasses);</w:t>
      </w:r>
    </w:p>
    <w:p w14:paraId="31915FE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117EFB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//Third task rezult: Searches in which race there is the</w:t>
      </w:r>
    </w:p>
    <w:p w14:paraId="7E54031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//strongest hero and prints it, but if there is more than</w:t>
      </w:r>
    </w:p>
    <w:p w14:paraId="780676D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//one code prints others too</w:t>
      </w:r>
    </w:p>
    <w:p w14:paraId="2B0B1EC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4A99DE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A1C65D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strongT = registerT.FindAllStrongest();</w:t>
      </w:r>
    </w:p>
    <w:p w14:paraId="0E7AB8C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strongE = registerE.FindAllStrongest();</w:t>
      </w:r>
    </w:p>
    <w:p w14:paraId="15105AF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7E0B3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 = strongT.CombineRegisters(strongE);</w:t>
      </w:r>
    </w:p>
    <w:p w14:paraId="11824A1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E61959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(strongT.WhichHero(0).GetStrength()</w:t>
      </w:r>
    </w:p>
    <w:p w14:paraId="10B4D35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== strongE.WhichHero(0).GetStrength())</w:t>
      </w:r>
    </w:p>
    <w:p w14:paraId="041D8D4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CC08A6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018A1CB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A7D1C4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if (strongT.WhichHero(0).GetStrength()</w:t>
      </w:r>
    </w:p>
    <w:p w14:paraId="1CB1E02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&gt; strongE.WhichHero(0).GetStrength())</w:t>
      </w:r>
    </w:p>
    <w:p w14:paraId="6EF104C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F514F3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5D5928C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07E49C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47E188A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2441FF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7A8B5AD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F29AE1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D08B87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298AC3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61328F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27BB08B1" w14:textId="77777777" w:rsidR="00AB7416" w:rsidRPr="00844988" w:rsidRDefault="00AB7416" w:rsidP="00AB7416">
      <w:pPr>
        <w:pStyle w:val="Programostekstas"/>
      </w:pPr>
    </w:p>
    <w:p w14:paraId="4D4941B2" w14:textId="77777777" w:rsidR="00AB7416" w:rsidRDefault="00AB7416" w:rsidP="00AB7416">
      <w:pPr>
        <w:pStyle w:val="Heading2"/>
      </w:pPr>
      <w:bookmarkStart w:id="72" w:name="_Toc150111570"/>
      <w:r w:rsidRPr="00844988">
        <w:t>Pradiniai duomenys ir rezultatai</w:t>
      </w:r>
      <w:bookmarkEnd w:id="72"/>
    </w:p>
    <w:p w14:paraId="29869B8B" w14:textId="43DA2E48" w:rsidR="00380A8D" w:rsidRDefault="00380A8D" w:rsidP="00380A8D">
      <w:pPr>
        <w:pStyle w:val="Heading3"/>
        <w:ind w:left="1843" w:hanging="709"/>
      </w:pPr>
      <w:bookmarkStart w:id="73" w:name="_Toc150111571"/>
      <w:r>
        <w:t>Duomenys ir rezultatai 1</w:t>
      </w:r>
      <w:bookmarkEnd w:id="73"/>
    </w:p>
    <w:p w14:paraId="194F9D07" w14:textId="77777777" w:rsidR="00380A8D" w:rsidRPr="00380A8D" w:rsidRDefault="00380A8D" w:rsidP="00380A8D"/>
    <w:p w14:paraId="0E6A29E0" w14:textId="7F1110AB" w:rsidR="00AB7416" w:rsidRDefault="00380A8D" w:rsidP="00AB7416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</w:t>
      </w:r>
      <w:r w:rsidR="00A81782">
        <w:rPr>
          <w:rFonts w:ascii="Times New Roman" w:hAnsi="Times New Roman"/>
          <w:sz w:val="24"/>
          <w:szCs w:val="24"/>
        </w:rPr>
        <w:t>ai</w:t>
      </w:r>
      <w:r w:rsidRPr="00DA7294">
        <w:rPr>
          <w:rFonts w:ascii="Times New Roman" w:hAnsi="Times New Roman"/>
          <w:sz w:val="24"/>
          <w:szCs w:val="24"/>
        </w:rPr>
        <w:t xml:space="preserve"> faila</w:t>
      </w:r>
      <w:r w:rsidR="00A81782">
        <w:rPr>
          <w:rFonts w:ascii="Times New Roman" w:hAnsi="Times New Roman"/>
          <w:sz w:val="24"/>
          <w:szCs w:val="24"/>
        </w:rPr>
        <w:t>i</w:t>
      </w:r>
      <w:r w:rsidRPr="00DA7294">
        <w:rPr>
          <w:rFonts w:ascii="Times New Roman" w:hAnsi="Times New Roman"/>
          <w:sz w:val="24"/>
          <w:szCs w:val="24"/>
        </w:rPr>
        <w:t>:</w:t>
      </w:r>
    </w:p>
    <w:p w14:paraId="46D749DF" w14:textId="747C4049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380A8D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DBB18D1" wp14:editId="6DB40422">
            <wp:extent cx="5003800" cy="1574800"/>
            <wp:effectExtent l="0" t="0" r="0" b="0"/>
            <wp:docPr id="16651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1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A222" w14:textId="77777777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2148C688" w14:textId="5B732054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380A8D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AC0F27" wp14:editId="65CE46CC">
            <wp:extent cx="4864100" cy="1536700"/>
            <wp:effectExtent l="0" t="0" r="0" b="0"/>
            <wp:docPr id="172873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3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BEC0" w14:textId="77777777" w:rsidR="00380A8D" w:rsidRP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19D5328C" w14:textId="09083745" w:rsidR="00AB7416" w:rsidRPr="00380A8D" w:rsidRDefault="00380A8D" w:rsidP="00AB7416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 xml:space="preserve">Šiais duomenimis tikrinama ar veikia </w:t>
      </w:r>
      <w:r>
        <w:rPr>
          <w:rFonts w:ascii="Times New Roman" w:hAnsi="Times New Roman"/>
          <w:sz w:val="24"/>
          <w:szCs w:val="24"/>
        </w:rPr>
        <w:t xml:space="preserve">klasių atrūšiavimas (pirma užduotis), ar veikia trūkstamų klasių radimas (antra užduotis), ar veikia stipriausių herojų paieška (jų šiuo atveju yra du: </w:t>
      </w:r>
      <w:r w:rsidR="00246F3C">
        <w:rPr>
          <w:rFonts w:ascii="Times New Roman" w:hAnsi="Times New Roman"/>
          <w:sz w:val="24"/>
          <w:szCs w:val="24"/>
        </w:rPr>
        <w:t>Trolis Rugilė ir Elfas Aurimas) (trečia užduotis)</w:t>
      </w:r>
      <w:r w:rsidRPr="00DA7294">
        <w:rPr>
          <w:rFonts w:ascii="Times New Roman" w:hAnsi="Times New Roman"/>
          <w:sz w:val="24"/>
          <w:szCs w:val="24"/>
        </w:rPr>
        <w:t>.</w:t>
      </w:r>
    </w:p>
    <w:p w14:paraId="2300D2DE" w14:textId="77777777" w:rsidR="00AB7416" w:rsidRDefault="00AB7416" w:rsidP="00AB7416">
      <w:pPr>
        <w:pStyle w:val="Programostekstas"/>
      </w:pPr>
    </w:p>
    <w:p w14:paraId="2CB6312E" w14:textId="77777777" w:rsidR="00C45189" w:rsidRDefault="00C45189" w:rsidP="00AB7416">
      <w:pPr>
        <w:pStyle w:val="Programostekstas"/>
      </w:pPr>
    </w:p>
    <w:p w14:paraId="31013268" w14:textId="77777777" w:rsidR="00C45189" w:rsidRDefault="00C45189" w:rsidP="00AB7416">
      <w:pPr>
        <w:pStyle w:val="Programostekstas"/>
      </w:pPr>
    </w:p>
    <w:p w14:paraId="05516085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54719597" w14:textId="66972025" w:rsidR="00C45189" w:rsidRDefault="00AD7E1A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AD7E1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EB91504" wp14:editId="003996CA">
            <wp:extent cx="6055200" cy="2394370"/>
            <wp:effectExtent l="0" t="0" r="3175" b="6350"/>
            <wp:docPr id="1936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5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7686" cy="24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4AF0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3D617379" w14:textId="77777777" w:rsidR="00C45189" w:rsidRPr="00DA7294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A1B1E2D" w14:textId="1E3B8FE0" w:rsidR="00C45189" w:rsidRDefault="00AD7E1A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AD7E1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E0B50B9" wp14:editId="0D166C7B">
            <wp:extent cx="5781600" cy="3347978"/>
            <wp:effectExtent l="0" t="0" r="0" b="5080"/>
            <wp:docPr id="41499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5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17" cy="33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5C27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3DF17E04" w14:textId="77777777" w:rsidR="00C45189" w:rsidRPr="00DA7294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lastRenderedPageBreak/>
        <w:t>Rezultatai (Klases.csv):</w:t>
      </w:r>
    </w:p>
    <w:p w14:paraId="2CDB64AD" w14:textId="153419D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C4518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ACFFB7D" wp14:editId="098AF7F6">
            <wp:extent cx="1007745" cy="1924704"/>
            <wp:effectExtent l="0" t="0" r="0" b="5715"/>
            <wp:docPr id="98366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1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7133" cy="20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F4E" w14:textId="15A7369A" w:rsidR="007C1375" w:rsidRPr="00DA7294" w:rsidRDefault="007C1375" w:rsidP="007C1375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</w:t>
      </w:r>
      <w:r>
        <w:rPr>
          <w:rFonts w:ascii="Times New Roman" w:hAnsi="Times New Roman"/>
          <w:sz w:val="24"/>
          <w:szCs w:val="24"/>
        </w:rPr>
        <w:t>Trukstami</w:t>
      </w:r>
      <w:r w:rsidRPr="00DA7294">
        <w:rPr>
          <w:rFonts w:ascii="Times New Roman" w:hAnsi="Times New Roman"/>
          <w:sz w:val="24"/>
          <w:szCs w:val="24"/>
        </w:rPr>
        <w:t>.csv):</w:t>
      </w:r>
    </w:p>
    <w:p w14:paraId="0CF4EB12" w14:textId="6CB5CAF6" w:rsidR="007C1375" w:rsidRDefault="0080080E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80080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538420C" wp14:editId="2A4A7172">
            <wp:extent cx="1816100" cy="2438400"/>
            <wp:effectExtent l="0" t="0" r="0" b="0"/>
            <wp:docPr id="5512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91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024" w14:textId="77777777" w:rsidR="0080080E" w:rsidRDefault="0080080E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7CD6B4A7" w14:textId="1B92D43F" w:rsidR="003A372B" w:rsidRDefault="003A372B" w:rsidP="003A372B">
      <w:pPr>
        <w:pStyle w:val="Heading3"/>
        <w:tabs>
          <w:tab w:val="clear" w:pos="2126"/>
          <w:tab w:val="num" w:pos="3260"/>
        </w:tabs>
        <w:ind w:left="1843" w:hanging="709"/>
      </w:pPr>
      <w:bookmarkStart w:id="74" w:name="_Toc150111572"/>
      <w:r w:rsidRPr="003A372B">
        <w:t>Duomenys ir rezultatai 2</w:t>
      </w:r>
      <w:bookmarkEnd w:id="74"/>
    </w:p>
    <w:p w14:paraId="36ABF16E" w14:textId="77777777" w:rsidR="003A372B" w:rsidRPr="003A372B" w:rsidRDefault="003A372B" w:rsidP="003A372B">
      <w:pPr>
        <w:ind w:firstLine="0"/>
      </w:pPr>
    </w:p>
    <w:p w14:paraId="4B0EDE6C" w14:textId="31CA6AC0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 failas:</w:t>
      </w:r>
    </w:p>
    <w:p w14:paraId="455ECBC7" w14:textId="480A30A2" w:rsidR="003A372B" w:rsidRDefault="00911A6C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911A6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F89B8E" wp14:editId="61747538">
            <wp:extent cx="4953000" cy="1701800"/>
            <wp:effectExtent l="0" t="0" r="0" b="0"/>
            <wp:docPr id="10032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5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CCFB" w14:textId="19F67C3F" w:rsidR="00911A6C" w:rsidRDefault="00911A6C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911A6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AB1EF0" wp14:editId="43CEAE69">
            <wp:extent cx="4902200" cy="1739900"/>
            <wp:effectExtent l="0" t="0" r="0" b="0"/>
            <wp:docPr id="148448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0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C48B" w14:textId="77777777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3F39E4A" w14:textId="26D9AC1F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 xml:space="preserve">Šiais duomenimis tikrinama ar veikia </w:t>
      </w:r>
      <w:r>
        <w:rPr>
          <w:rFonts w:ascii="Times New Roman" w:hAnsi="Times New Roman"/>
          <w:sz w:val="24"/>
          <w:szCs w:val="24"/>
        </w:rPr>
        <w:t>stipriausių herojų paieška (jų šiuo atveju yra penki: Troliai (Rugilė, Aistis, Matas) ir Elfai: (Aurimas, Rimas))</w:t>
      </w:r>
      <w:r w:rsidRPr="00DA7294">
        <w:rPr>
          <w:rFonts w:ascii="Times New Roman" w:hAnsi="Times New Roman"/>
          <w:sz w:val="24"/>
          <w:szCs w:val="24"/>
        </w:rPr>
        <w:t>.</w:t>
      </w:r>
    </w:p>
    <w:p w14:paraId="3D617CD5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2478E37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3DEBE085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36F09030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1455B0F5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5BAFB63C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4F2891F2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0E1C6C76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A2EA41B" w14:textId="77777777" w:rsidR="00C103E7" w:rsidRDefault="00C103E7" w:rsidP="00C103E7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14EB83DE" w14:textId="569974DD" w:rsidR="00C103E7" w:rsidRPr="003A372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CE22B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7FC738" wp14:editId="524C5D05">
            <wp:extent cx="6299835" cy="2442210"/>
            <wp:effectExtent l="0" t="0" r="0" b="0"/>
            <wp:docPr id="11225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30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D16" w14:textId="77777777" w:rsidR="00C45189" w:rsidRDefault="00C45189" w:rsidP="00AB7416">
      <w:pPr>
        <w:pStyle w:val="Programostekstas"/>
      </w:pPr>
    </w:p>
    <w:p w14:paraId="18FB2D9F" w14:textId="77777777" w:rsidR="00C103E7" w:rsidRPr="00DA7294" w:rsidRDefault="00C103E7" w:rsidP="00C103E7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32B236F" w14:textId="5D626F27" w:rsidR="00C103E7" w:rsidRDefault="004F1784" w:rsidP="00AB7416">
      <w:pPr>
        <w:pStyle w:val="Programostekstas"/>
      </w:pPr>
      <w:r w:rsidRPr="004F1784">
        <w:rPr>
          <w:noProof/>
        </w:rPr>
        <w:drawing>
          <wp:inline distT="0" distB="0" distL="0" distR="0" wp14:anchorId="244F20A8" wp14:editId="6EF1A27D">
            <wp:extent cx="6299835" cy="3858895"/>
            <wp:effectExtent l="0" t="0" r="0" b="1905"/>
            <wp:docPr id="30167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2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4BB1" w14:textId="77777777" w:rsidR="00C341BA" w:rsidRDefault="00C341BA" w:rsidP="00AB7416">
      <w:pPr>
        <w:pStyle w:val="Programostekstas"/>
      </w:pPr>
    </w:p>
    <w:p w14:paraId="6BFAA436" w14:textId="77777777" w:rsidR="00C341BA" w:rsidRPr="00DA7294" w:rsidRDefault="00C341BA" w:rsidP="00C341BA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lastRenderedPageBreak/>
        <w:t>Rezultatai (Klases.csv):</w:t>
      </w:r>
    </w:p>
    <w:p w14:paraId="4510CB23" w14:textId="4AAB8FF9" w:rsidR="00C341BA" w:rsidRDefault="00C341BA" w:rsidP="00AB7416">
      <w:pPr>
        <w:pStyle w:val="Programostekstas"/>
      </w:pPr>
      <w:r w:rsidRPr="00C341BA">
        <w:rPr>
          <w:noProof/>
        </w:rPr>
        <w:drawing>
          <wp:inline distT="0" distB="0" distL="0" distR="0" wp14:anchorId="32BF325A" wp14:editId="0CED49C0">
            <wp:extent cx="1143000" cy="2016000"/>
            <wp:effectExtent l="0" t="0" r="0" b="3810"/>
            <wp:docPr id="4815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458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2879" cy="21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BE65" w14:textId="77777777" w:rsidR="00C341BA" w:rsidRDefault="00C341BA" w:rsidP="00AB7416">
      <w:pPr>
        <w:pStyle w:val="Programostekstas"/>
      </w:pPr>
    </w:p>
    <w:p w14:paraId="4B05DBA6" w14:textId="77777777" w:rsidR="00C341BA" w:rsidRPr="00DA7294" w:rsidRDefault="00C341BA" w:rsidP="00C341BA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</w:t>
      </w:r>
      <w:r>
        <w:rPr>
          <w:rFonts w:ascii="Times New Roman" w:hAnsi="Times New Roman"/>
          <w:sz w:val="24"/>
          <w:szCs w:val="24"/>
        </w:rPr>
        <w:t>Trukstami</w:t>
      </w:r>
      <w:r w:rsidRPr="00DA7294">
        <w:rPr>
          <w:rFonts w:ascii="Times New Roman" w:hAnsi="Times New Roman"/>
          <w:sz w:val="24"/>
          <w:szCs w:val="24"/>
        </w:rPr>
        <w:t>.csv):</w:t>
      </w:r>
    </w:p>
    <w:p w14:paraId="6D554901" w14:textId="73BD5EEE" w:rsidR="00C341BA" w:rsidRDefault="00CE22BB" w:rsidP="00AB7416">
      <w:pPr>
        <w:pStyle w:val="Programostekstas"/>
      </w:pPr>
      <w:r w:rsidRPr="00CE22BB">
        <w:rPr>
          <w:noProof/>
        </w:rPr>
        <w:drawing>
          <wp:inline distT="0" distB="0" distL="0" distR="0" wp14:anchorId="42EFCF51" wp14:editId="04F11DD6">
            <wp:extent cx="2057400" cy="2260600"/>
            <wp:effectExtent l="0" t="0" r="0" b="0"/>
            <wp:docPr id="123853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6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B1C" w14:textId="77777777" w:rsidR="00C341BA" w:rsidRDefault="00C341BA" w:rsidP="00AB7416">
      <w:pPr>
        <w:pStyle w:val="Programostekstas"/>
      </w:pPr>
    </w:p>
    <w:p w14:paraId="71A6565A" w14:textId="77777777" w:rsidR="00D1074F" w:rsidRDefault="00D1074F" w:rsidP="00D1074F">
      <w:pPr>
        <w:pStyle w:val="Heading2"/>
      </w:pPr>
      <w:bookmarkStart w:id="75" w:name="_Toc150111573"/>
      <w:r>
        <w:t>Dėstytojo pastabos</w:t>
      </w:r>
      <w:bookmarkEnd w:id="75"/>
    </w:p>
    <w:p w14:paraId="154BB462" w14:textId="77777777" w:rsidR="00D1074F" w:rsidRDefault="00D1074F" w:rsidP="00D1074F"/>
    <w:p w14:paraId="1453C67B" w14:textId="77777777" w:rsidR="00D1074F" w:rsidRDefault="00D1074F" w:rsidP="00D1074F"/>
    <w:p w14:paraId="6CF21CF8" w14:textId="77777777" w:rsidR="00D1074F" w:rsidRPr="00D1074F" w:rsidRDefault="00D1074F" w:rsidP="00D1074F"/>
    <w:p w14:paraId="1F4E5074" w14:textId="77777777" w:rsidR="00AB7416" w:rsidRPr="0015714D" w:rsidRDefault="00B62B7E" w:rsidP="006E731F">
      <w:pPr>
        <w:pStyle w:val="Heading1"/>
      </w:pPr>
      <w:bookmarkStart w:id="76" w:name="_Toc150111574"/>
      <w:r>
        <w:lastRenderedPageBreak/>
        <w:t>Konteineris</w:t>
      </w:r>
      <w:bookmarkEnd w:id="76"/>
    </w:p>
    <w:p w14:paraId="1A713D72" w14:textId="77777777" w:rsidR="00AB7416" w:rsidRPr="00844988" w:rsidRDefault="00AB7416" w:rsidP="00AB7416">
      <w:pPr>
        <w:pStyle w:val="Heading2"/>
      </w:pPr>
      <w:bookmarkStart w:id="77" w:name="_Toc150111575"/>
      <w:r w:rsidRPr="00844988">
        <w:t>Darbo užduotis</w:t>
      </w:r>
      <w:bookmarkEnd w:id="77"/>
    </w:p>
    <w:p w14:paraId="754886D6" w14:textId="77777777" w:rsidR="00C70869" w:rsidRDefault="00C70869" w:rsidP="0080347E">
      <w:pPr>
        <w:ind w:firstLine="0"/>
      </w:pPr>
      <w:r w:rsidRPr="00C70869">
        <w:rPr>
          <w:b/>
          <w:bCs/>
        </w:rPr>
        <w:t>U3_24.</w:t>
      </w:r>
      <w:r>
        <w:t xml:space="preserve"> </w:t>
      </w:r>
      <w:r w:rsidRPr="00C70869">
        <w:rPr>
          <w:b/>
          <w:bCs/>
        </w:rPr>
        <w:t>Kompiuterinis žaidimas</w:t>
      </w:r>
      <w:r>
        <w:t>.</w:t>
      </w:r>
      <w:r>
        <w:t xml:space="preserve"> </w:t>
      </w:r>
      <w:r>
        <w:t>Sugrupavote herojus pagal dvi rases, ir surašėte jų duomenis į skirtingus failus. Duomenų formatas dabar toks: pirmoje eilutėje – rasės pavadinimas. Antroje – pradinis miestas. Toliau pateikta informacija tokiu pačiu formatu kaip L1 užduotyje, tik nebėra rasės stulpelio.</w:t>
      </w:r>
    </w:p>
    <w:p w14:paraId="58867A08" w14:textId="77777777" w:rsidR="00C70869" w:rsidRDefault="00C70869" w:rsidP="0080347E">
      <w:pPr>
        <w:pStyle w:val="ListParagraph"/>
        <w:numPr>
          <w:ilvl w:val="0"/>
          <w:numId w:val="51"/>
        </w:numPr>
        <w:ind w:left="720"/>
      </w:pPr>
      <w:r>
        <w:t>Raskite kiekvienos rasės stipriausią herojų: herojus stiprumą rodo gyvybės ir gynybos taškų suma sumažinta žalos taškais. Ekrane atspausdinkite visus herojaus duomenis ir jo rasę.</w:t>
      </w:r>
    </w:p>
    <w:p w14:paraId="058A5543" w14:textId="77777777" w:rsidR="00C70869" w:rsidRDefault="00C70869" w:rsidP="0080347E">
      <w:pPr>
        <w:pStyle w:val="ListParagraph"/>
        <w:numPr>
          <w:ilvl w:val="0"/>
          <w:numId w:val="51"/>
        </w:numPr>
        <w:ind w:left="720"/>
      </w:pPr>
      <w:r>
        <w:t>Sudarykite visų herojų klasių sąrašą, klasių pavadinimus atspausdinkite ekrane.</w:t>
      </w:r>
    </w:p>
    <w:p w14:paraId="633A4B65" w14:textId="77777777" w:rsidR="00C70869" w:rsidRDefault="00C70869" w:rsidP="0080347E">
      <w:pPr>
        <w:pStyle w:val="ListParagraph"/>
        <w:numPr>
          <w:ilvl w:val="0"/>
          <w:numId w:val="51"/>
        </w:numPr>
        <w:ind w:left="720"/>
      </w:pPr>
      <w:r>
        <w:t>Raskite, kokių klasių herojų „trūksta“ kiekvienai rasei. Į failą „Trūkstami.csv“ įrašykite kiekvienos rasės pavadinimą, ir trūkstamų klasių sąrašą. Jei rasė turi bent po vieną kiekvienos klasės atstovą, parašykite žodį „VISI“.</w:t>
      </w:r>
    </w:p>
    <w:p w14:paraId="054F06F3" w14:textId="124103C5" w:rsidR="00AB7416" w:rsidRDefault="00C70869" w:rsidP="0080347E">
      <w:pPr>
        <w:pStyle w:val="ListParagraph"/>
        <w:numPr>
          <w:ilvl w:val="0"/>
          <w:numId w:val="51"/>
        </w:numPr>
        <w:ind w:left="720"/>
      </w:pPr>
      <w:r>
        <w:t>Sudarykite herojų, kurie turi gyvybės taškų daugiau nei gynybos taškų, sąrašą. Surikiuokite herojus pagal gyvybės taškus, gynybos taškus ir vardus. Rezultatus įrašykite į failą „Herojai.csv“.</w:t>
      </w:r>
    </w:p>
    <w:p w14:paraId="43CA4529" w14:textId="77777777" w:rsidR="00AB7416" w:rsidRDefault="00AB7416" w:rsidP="00AB7416"/>
    <w:p w14:paraId="41CC082A" w14:textId="77777777" w:rsidR="00AB7416" w:rsidRPr="00844988" w:rsidRDefault="00AB7416" w:rsidP="00AB7416"/>
    <w:p w14:paraId="4B621E08" w14:textId="77777777" w:rsidR="00AB7416" w:rsidRPr="00844988" w:rsidRDefault="00AB7416" w:rsidP="00AB7416">
      <w:pPr>
        <w:pStyle w:val="Heading2"/>
      </w:pPr>
      <w:bookmarkStart w:id="78" w:name="_Toc150111576"/>
      <w:r w:rsidRPr="00844988">
        <w:t>Programos tekstas</w:t>
      </w:r>
      <w:bookmarkEnd w:id="78"/>
    </w:p>
    <w:p w14:paraId="4582F4F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4BFCCCB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C46ADF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E8DF2D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The class in which the constructor is created</w:t>
      </w:r>
    </w:p>
    <w:p w14:paraId="26AA0ED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507A41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Hero</w:t>
      </w:r>
    </w:p>
    <w:p w14:paraId="712E243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122F945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race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4659AE8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city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79897FB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name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AF5169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770CF5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DCE00D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mana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4302E43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0FAD17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142FC9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1E089A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E0D242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4931DD1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8FC8AA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60492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7E3ACF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Creates a hero constructor</w:t>
      </w:r>
    </w:p>
    <w:p w14:paraId="646E8DD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044475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5671FDC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name="city"&gt;&lt;/param&gt;</w:t>
      </w:r>
    </w:p>
    <w:p w14:paraId="6E22342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name="name"&gt;&lt;/param&gt;</w:t>
      </w:r>
    </w:p>
    <w:p w14:paraId="3136C6F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1D7C61B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name="health"&gt;&lt;/param&gt;</w:t>
      </w:r>
    </w:p>
    <w:p w14:paraId="47BDEE8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name="mana"&gt;&lt;/param&gt;</w:t>
      </w:r>
    </w:p>
    <w:p w14:paraId="5C75196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name="damage"&gt;&lt;/param&gt;</w:t>
      </w:r>
    </w:p>
    <w:p w14:paraId="135C1BC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name="defend"&gt;&lt;/param&gt;</w:t>
      </w:r>
    </w:p>
    <w:p w14:paraId="4FA32E5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423663A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name="speed"&gt;&lt;/param&gt;</w:t>
      </w:r>
    </w:p>
    <w:p w14:paraId="3B9ABF0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name="intellect"&gt;&lt;/param&gt;</w:t>
      </w:r>
    </w:p>
    <w:p w14:paraId="3A9F984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name="power"&gt;&lt;/param&gt;</w:t>
      </w:r>
    </w:p>
    <w:p w14:paraId="17A1DE1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race,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city,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name,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number,</w:t>
      </w:r>
    </w:p>
    <w:p w14:paraId="37D213B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mana,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</w:t>
      </w:r>
    </w:p>
    <w:p w14:paraId="114A200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speed,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power)</w:t>
      </w:r>
    </w:p>
    <w:p w14:paraId="63BB854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BF4113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.race = race;</w:t>
      </w:r>
    </w:p>
    <w:p w14:paraId="4D45357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.city = city;</w:t>
      </w:r>
    </w:p>
    <w:p w14:paraId="7320B87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.name = name;</w:t>
      </w:r>
    </w:p>
    <w:p w14:paraId="4951D42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.number = number;</w:t>
      </w:r>
    </w:p>
    <w:p w14:paraId="63456A2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.health = health;</w:t>
      </w:r>
    </w:p>
    <w:p w14:paraId="7905857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.mana = mana;</w:t>
      </w:r>
    </w:p>
    <w:p w14:paraId="63DF4F9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.damage = damage;</w:t>
      </w:r>
    </w:p>
    <w:p w14:paraId="08FD812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.defend = defend;</w:t>
      </w:r>
    </w:p>
    <w:p w14:paraId="0051074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.strength = strength;</w:t>
      </w:r>
    </w:p>
    <w:p w14:paraId="3F90A1D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.speed = speed;</w:t>
      </w:r>
    </w:p>
    <w:p w14:paraId="2A9D31F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.intellect = intellect;</w:t>
      </w:r>
    </w:p>
    <w:p w14:paraId="6B927A7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.power = power;</w:t>
      </w:r>
    </w:p>
    <w:p w14:paraId="6D7107B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442B5B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E417E5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19912D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Overriding operator "&lt;"</w:t>
      </w:r>
    </w:p>
    <w:p w14:paraId="0875B62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6D8BD8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63EC681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7F6332F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BA644E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&lt;(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54AE4DC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DEA886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&lt; hero.GetStrength();</w:t>
      </w:r>
    </w:p>
    <w:p w14:paraId="6980EC8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1FFE27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9F079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FF3972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Overriding operator "&gt;"</w:t>
      </w:r>
    </w:p>
    <w:p w14:paraId="0EF9B45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C874D6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0DB181A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6DC7823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9DC3C3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&gt;(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30FE228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07E8EA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&gt; hero.GetStrength();</w:t>
      </w:r>
    </w:p>
    <w:p w14:paraId="323248D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E21739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45B472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CC4CBC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Overrides ToString method</w:t>
      </w:r>
    </w:p>
    <w:p w14:paraId="54CB594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82BEE1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85A2CF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override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ToString()</w:t>
      </w:r>
    </w:p>
    <w:p w14:paraId="667BF18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BEE5E5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42A5878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34CCC5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 = String.Format(</w:t>
      </w:r>
      <w:r w:rsidRPr="000866B5">
        <w:rPr>
          <w:rFonts w:ascii="Courier New" w:hAnsi="Courier New" w:cs="Courier New"/>
          <w:color w:val="A31515"/>
          <w:sz w:val="20"/>
          <w:lang w:val="en-LT" w:eastAsia="en-GB"/>
        </w:rPr>
        <w:t>"| {0,-12} | {1,5} | {2,14} | "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1447E2F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A31515"/>
          <w:sz w:val="20"/>
          <w:lang w:val="en-LT" w:eastAsia="en-GB"/>
        </w:rPr>
        <w:t>"{3,4} | {4,12} | {5,14} | {6,4} | {7,8} | {8,10} | "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24DB3B3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A31515"/>
          <w:sz w:val="20"/>
          <w:lang w:val="en-LT" w:eastAsia="en-GB"/>
        </w:rPr>
        <w:t>"{9,-14} |"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.name,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.number,</w:t>
      </w:r>
    </w:p>
    <w:p w14:paraId="097C18E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.mana,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.damage,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.defend,</w:t>
      </w:r>
    </w:p>
    <w:p w14:paraId="78D53BC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.strength,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.speed,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.intellect,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.power);</w:t>
      </w:r>
    </w:p>
    <w:p w14:paraId="2763088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4BD92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01D73F8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9AE0AD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4E3D02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2B5290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Counts strength</w:t>
      </w:r>
    </w:p>
    <w:p w14:paraId="4AF4E37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FC71CD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4AAC21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GetStrength()</w:t>
      </w:r>
    </w:p>
    <w:p w14:paraId="25E5DA7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DFA810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 +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.defend -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.damage;</w:t>
      </w:r>
    </w:p>
    <w:p w14:paraId="0E34270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1C9462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960D0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47DC55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Compares healths, defences and names. This information will</w:t>
      </w:r>
    </w:p>
    <w:p w14:paraId="3808939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be used in sorting</w:t>
      </w:r>
    </w:p>
    <w:p w14:paraId="3C13D54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FEA36E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748E62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2B3374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CompareTo(Hero hero)</w:t>
      </w:r>
    </w:p>
    <w:p w14:paraId="305C33A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C3547A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hp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.health.CompareTo(hero.health);</w:t>
      </w:r>
    </w:p>
    <w:p w14:paraId="0309FFC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defence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.defend.CompareTo(hero.defend);</w:t>
      </w:r>
    </w:p>
    <w:p w14:paraId="31A6145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(hp != 0)</w:t>
      </w:r>
    </w:p>
    <w:p w14:paraId="4B66228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8482B6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hp;</w:t>
      </w:r>
    </w:p>
    <w:p w14:paraId="73B5E06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36E2B3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if (defence != 0)</w:t>
      </w:r>
    </w:p>
    <w:p w14:paraId="547D344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24A4F7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defence;</w:t>
      </w:r>
    </w:p>
    <w:p w14:paraId="57D78EB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38B512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12B45DD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C80EEC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hero.name.CompareTo(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.name);</w:t>
      </w:r>
    </w:p>
    <w:p w14:paraId="6956055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416BBE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733981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0E26EC88" w14:textId="5DDAC056" w:rsidR="00AB7416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6ECB54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93E5A0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381126A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050563B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ACE0A3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Class in which the constructor is made</w:t>
      </w:r>
    </w:p>
    <w:p w14:paraId="0D69B69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B8DBE6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HeroContainer</w:t>
      </w:r>
    </w:p>
    <w:p w14:paraId="77CF4F0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6718EF2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Capacity;</w:t>
      </w:r>
    </w:p>
    <w:p w14:paraId="429AA86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Hero[] heroes;</w:t>
      </w:r>
    </w:p>
    <w:p w14:paraId="423BEC2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Count {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set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0FDEB75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E2C0FB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B62F50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Creating a constructor</w:t>
      </w:r>
    </w:p>
    <w:p w14:paraId="0E5E235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C7FBE9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name="capacity"&gt;&lt;/param&gt;</w:t>
      </w:r>
    </w:p>
    <w:p w14:paraId="5BBF80D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capacity = 16)</w:t>
      </w:r>
    </w:p>
    <w:p w14:paraId="5CBEBE1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C8ED66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Hero[capacity];</w:t>
      </w:r>
    </w:p>
    <w:p w14:paraId="2EC46F7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 = capacity;</w:t>
      </w:r>
    </w:p>
    <w:p w14:paraId="40F5ACC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BF1579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4BAB9E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A7C03D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which ensures if there is enough space in the constructor</w:t>
      </w:r>
    </w:p>
    <w:p w14:paraId="32ACAFF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5E7748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name="minimum"&gt;&lt;/param&gt;</w:t>
      </w:r>
    </w:p>
    <w:p w14:paraId="3B6EBBD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EnsureCapacity(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minimum)</w:t>
      </w:r>
    </w:p>
    <w:p w14:paraId="2229A5B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{</w:t>
      </w:r>
    </w:p>
    <w:p w14:paraId="32C7193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(minimum &gt; Capacity)</w:t>
      </w:r>
    </w:p>
    <w:p w14:paraId="1B1E8A7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DB23E3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Hero[] temp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Hero[minimum];</w:t>
      </w:r>
    </w:p>
    <w:p w14:paraId="3A096EB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16E8444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791538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temp[i]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4D3E512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ABC7A0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BA2E44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 = minimum;</w:t>
      </w:r>
    </w:p>
    <w:p w14:paraId="131BF09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 = temp;</w:t>
      </w:r>
    </w:p>
    <w:p w14:paraId="31EA0D0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B0196A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6FDAD2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CE9AB2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B58EC0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checks if it is not the same hero</w:t>
      </w:r>
    </w:p>
    <w:p w14:paraId="5D6302E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A746E7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1FBF2E7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467480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Contains(Hero hero)</w:t>
      </w:r>
    </w:p>
    <w:p w14:paraId="09430D7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C6918D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16EA3B2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2EB512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.heroes[i].Equals(hero))</w:t>
      </w:r>
    </w:p>
    <w:p w14:paraId="0895422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11784B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5E4C5E2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2C555B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776FD6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E3B4F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false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5CA2B7E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975238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DDFF3D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39B439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adds Hero to the container</w:t>
      </w:r>
    </w:p>
    <w:p w14:paraId="167DF88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9B48E6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1EC9436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Add(Hero hero)</w:t>
      </w:r>
    </w:p>
    <w:p w14:paraId="2A2B31F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628940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.Count ==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6DC33BA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5D3C26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.EnsureCapacity(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 * 2);</w:t>
      </w:r>
    </w:p>
    <w:p w14:paraId="57D6536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44B13E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474B3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.Contains(hero))</w:t>
      </w:r>
    </w:p>
    <w:p w14:paraId="4D1CCBE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4C737B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49B1E07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7FD25C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59EF00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.Count++] = hero;</w:t>
      </w:r>
    </w:p>
    <w:p w14:paraId="4D6B00E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D0D846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A9CC33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AF9515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returns the hero by the index</w:t>
      </w:r>
    </w:p>
    <w:p w14:paraId="29B18FC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BE6A39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7A1E6B7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C0E648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 Get(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4F32E82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F01160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.heroes[index];</w:t>
      </w:r>
    </w:p>
    <w:p w14:paraId="17B7000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289058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DA6D97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4F1DC5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puts the hero in the place the index show</w:t>
      </w:r>
    </w:p>
    <w:p w14:paraId="0D9E9FD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967CC3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E11EED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5103681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Put(Hero hero,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0ABC517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58DC3F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5AA3484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519719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.heroes[index] = hero;</w:t>
      </w:r>
    </w:p>
    <w:p w14:paraId="7C27697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071D7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F01CFC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38C903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286153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inserts hero into the place which the index show</w:t>
      </w:r>
    </w:p>
    <w:p w14:paraId="4CE849B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66041C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5C747E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391E4B0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Insert(Hero hero,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5A300FE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0DFB12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209C8FB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14167A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.Count + 1 &gt;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353305D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172FA5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.EnsureCapacity(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 * 2);</w:t>
      </w:r>
    </w:p>
    <w:p w14:paraId="32FA511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805455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D41285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 &gt; index + 1; i--)</w:t>
      </w:r>
    </w:p>
    <w:p w14:paraId="17B56B5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5E4E63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.heroes[i]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 - 1];</w:t>
      </w:r>
    </w:p>
    <w:p w14:paraId="5960A97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C53149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A4B0D6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.heroes[index] = hero;</w:t>
      </w:r>
    </w:p>
    <w:p w14:paraId="3C4DE2A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.Count++;</w:t>
      </w:r>
    </w:p>
    <w:p w14:paraId="12FC663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7EA7ED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10A15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B09AED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D8639A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removes hero which is in the index place</w:t>
      </w:r>
    </w:p>
    <w:p w14:paraId="515EFF7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47AF71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3C66AB3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RemoveAt(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49C31FB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DA58FC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338A3B6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916DF4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index + 1;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5D7F707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D0B6E3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.heroes[i - 1]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3A90D32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1026E6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551D4A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.Count--;</w:t>
      </w:r>
    </w:p>
    <w:p w14:paraId="1F5730A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EF3574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868375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205B9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165F51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removes hero which is equal to the given one</w:t>
      </w:r>
    </w:p>
    <w:p w14:paraId="6F7923C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55ED68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725899E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Remove(Hero hero)</w:t>
      </w:r>
    </w:p>
    <w:p w14:paraId="4C165C1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0D69D6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1461CFE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{</w:t>
      </w:r>
    </w:p>
    <w:p w14:paraId="077206C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==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.heroes[i])</w:t>
      </w:r>
    </w:p>
    <w:p w14:paraId="3C7A875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3A6CAE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.RemoveAt(i);</w:t>
      </w:r>
    </w:p>
    <w:p w14:paraId="70C3DA6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break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249DDE3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76273C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700F2B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6CF4C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0F7787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0D4748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combines two containers into one</w:t>
      </w:r>
    </w:p>
    <w:p w14:paraId="2186FA9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249533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&lt;param name="allHeroes"&gt;&lt;/param&gt;</w:t>
      </w:r>
    </w:p>
    <w:p w14:paraId="620B552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7CF8F8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CombineContainer(HeroContainer allHeroes)</w:t>
      </w:r>
    </w:p>
    <w:p w14:paraId="20C1919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CFA66F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newContainer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.Capacity + allHeroes.Capacity);</w:t>
      </w:r>
    </w:p>
    <w:p w14:paraId="6D4D75F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FB342D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2B1848A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DA76BD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newContainer.Add(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.heroes[i]);</w:t>
      </w:r>
    </w:p>
    <w:p w14:paraId="7AE0A35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6E64B9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EDDE2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allHeroes.Count; i++)</w:t>
      </w:r>
    </w:p>
    <w:p w14:paraId="0F706E4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742CFF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newContainer.Add(allHeroes.heroes[i]);</w:t>
      </w:r>
    </w:p>
    <w:p w14:paraId="0931F9F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D4F8FD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04ED2E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newContainer;</w:t>
      </w:r>
    </w:p>
    <w:p w14:paraId="7AFE861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16A2E5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17FA1B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86C67A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returns sorted heroes who has more health points</w:t>
      </w:r>
    </w:p>
    <w:p w14:paraId="41D0B6D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than defence points</w:t>
      </w:r>
    </w:p>
    <w:p w14:paraId="7F038C7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63128D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6F9B2E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MoreHealth()</w:t>
      </w:r>
    </w:p>
    <w:p w14:paraId="1452059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9AE37D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healthier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1BA225B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8D2D0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6104453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BDF741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467589E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637F37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(hero.health &gt; hero.defend)</w:t>
      </w:r>
    </w:p>
    <w:p w14:paraId="4B846EA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3294F22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healthier.Add(hero);</w:t>
      </w:r>
    </w:p>
    <w:p w14:paraId="1719951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B79303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33B121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C328023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.Sort(healthier);</w:t>
      </w:r>
    </w:p>
    <w:p w14:paraId="086A688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538DB2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healthier;</w:t>
      </w:r>
    </w:p>
    <w:p w14:paraId="213C22C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B0E839C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DBB95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660EA0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Method is sorting heroes</w:t>
      </w:r>
    </w:p>
    <w:p w14:paraId="4EFF290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DD679A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Sort(HeroContainer heroesList)</w:t>
      </w:r>
    </w:p>
    <w:p w14:paraId="1806537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5BCB48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flag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3657C25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7589BFE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while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(flag)</w:t>
      </w:r>
    </w:p>
    <w:p w14:paraId="3D651F3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B6A4BF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flag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false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7F0AF7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7889B1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0866B5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heroesList.Count - 1; i++)</w:t>
      </w:r>
    </w:p>
    <w:p w14:paraId="6EB26492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CC91D1D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one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5A6EC6E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two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 + 1];</w:t>
      </w:r>
    </w:p>
    <w:p w14:paraId="66D1CFA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A173E6A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(one.CompareTo(two) &lt; 0)</w:t>
      </w:r>
    </w:p>
    <w:p w14:paraId="08C223B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1AE076E7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.heroes[i] = two;</w:t>
      </w:r>
    </w:p>
    <w:p w14:paraId="303E2C7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.heroes[i + 1] = one;</w:t>
      </w:r>
    </w:p>
    <w:p w14:paraId="5C3CEC68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flag = </w:t>
      </w:r>
      <w:r w:rsidRPr="000866B5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28463271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809D8AB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1CC9D3C4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5CDD029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3B77316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6FC6E3B0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866B5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2CF0DBDA" w14:textId="77777777" w:rsidR="000866B5" w:rsidRDefault="000866B5" w:rsidP="00AB7416">
      <w:pPr>
        <w:pStyle w:val="Programostekstas"/>
      </w:pPr>
    </w:p>
    <w:p w14:paraId="718116A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004DDAA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45CA337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9259DF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Class which controls the list of heroes and logic around them</w:t>
      </w:r>
    </w:p>
    <w:p w14:paraId="332B1D3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80CE89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HeroRegister</w:t>
      </w:r>
    </w:p>
    <w:p w14:paraId="42442E1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4CA81F0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8BA91F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Calls the constructor</w:t>
      </w:r>
    </w:p>
    <w:p w14:paraId="587E0BA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6916FC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AllHeroes;</w:t>
      </w:r>
    </w:p>
    <w:p w14:paraId="447A70B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43490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855EAB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Creating an empty constructor</w:t>
      </w:r>
    </w:p>
    <w:p w14:paraId="5319248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69BFB0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</w:t>
      </w:r>
    </w:p>
    <w:p w14:paraId="28FB2D0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6FABFA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.AllHeroes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1C9660C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00B6B3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11DDEC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1F9179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Creating a register with heroes container</w:t>
      </w:r>
    </w:p>
    <w:p w14:paraId="5C09FF4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692117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2CB4EC8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HeroRegister(HeroContainer heroes)</w:t>
      </w:r>
    </w:p>
    <w:p w14:paraId="33E3D3C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63FA0F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 = heroes;</w:t>
      </w:r>
    </w:p>
    <w:p w14:paraId="120E849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2004C9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086691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F7A47F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Combines two hero containers into one and returns one register</w:t>
      </w:r>
    </w:p>
    <w:p w14:paraId="4128640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592B73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name="heroesAll"&gt;&lt;/param&gt;</w:t>
      </w:r>
    </w:p>
    <w:p w14:paraId="288B7BD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A19DBA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CombineRegisters(HeroRegister heroesAll)</w:t>
      </w:r>
    </w:p>
    <w:p w14:paraId="1D0CE15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22CFB7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newContainer =</w:t>
      </w:r>
    </w:p>
    <w:p w14:paraId="62B763D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.AllHeroes.CombineContainer(heroesAll.AllHeroes);</w:t>
      </w:r>
    </w:p>
    <w:p w14:paraId="307EDD2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DF68F5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newRegister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HeroRegister(newContainer);</w:t>
      </w:r>
    </w:p>
    <w:p w14:paraId="46E5A73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34DB68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newRegister;</w:t>
      </w:r>
    </w:p>
    <w:p w14:paraId="07617F4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25C1C2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2B11D2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FB8F76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Returns all hero races</w:t>
      </w:r>
    </w:p>
    <w:p w14:paraId="35F7084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1053C9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0F1906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GetRaces()</w:t>
      </w:r>
    </w:p>
    <w:p w14:paraId="6E3D46F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FD918A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06936FC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132CB4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i++)</w:t>
      </w:r>
    </w:p>
    <w:p w14:paraId="74AC406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F3057D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(!races.Contains(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.AllHeroes.Get(i).race))</w:t>
      </w:r>
    </w:p>
    <w:p w14:paraId="4CA6761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90D704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races.Add(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.AllHeroes.Get(i).race);</w:t>
      </w:r>
    </w:p>
    <w:p w14:paraId="039838E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01CC57E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7550C2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4C0798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races;</w:t>
      </w:r>
    </w:p>
    <w:p w14:paraId="570331D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09B0FD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7BBA10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41DF91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Assigns city to its race</w:t>
      </w:r>
    </w:p>
    <w:p w14:paraId="0CE9B5E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CF3605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1FC4B1A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7DFC2F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GetCityByRace(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race)</w:t>
      </w:r>
    </w:p>
    <w:p w14:paraId="3E471DC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94F116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i++)</w:t>
      </w:r>
    </w:p>
    <w:p w14:paraId="795C2EC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07C751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(race ==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.AllHeroes.Get(i).race)</w:t>
      </w:r>
    </w:p>
    <w:p w14:paraId="21A5E97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4FA9E2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.AllHeroes.Get(i).city;</w:t>
      </w:r>
    </w:p>
    <w:p w14:paraId="4D92E84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17E6EEF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69A85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6CA13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null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B71CC5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7B90E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15FF0D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8A639D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different classes of the heroes</w:t>
      </w:r>
    </w:p>
    <w:p w14:paraId="5C051A7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and places them in one list</w:t>
      </w:r>
    </w:p>
    <w:p w14:paraId="4AD4ED4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5A03A9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EF3FB8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FindClasses()</w:t>
      </w:r>
    </w:p>
    <w:p w14:paraId="010674D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FBD386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//New list is created for the new list of the classes</w:t>
      </w:r>
    </w:p>
    <w:p w14:paraId="492A325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numbers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72D943B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4087C3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i++)</w:t>
      </w:r>
    </w:p>
    <w:p w14:paraId="2492C3B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D6B2CF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nr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.AllHeroes.Get(i).number;</w:t>
      </w:r>
    </w:p>
    <w:p w14:paraId="03A9697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53E8F6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(!numbers.Contains(nr))</w:t>
      </w:r>
    </w:p>
    <w:p w14:paraId="1C10589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3A2310C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//Classes which met the conditions are added to</w:t>
      </w:r>
    </w:p>
    <w:p w14:paraId="6E46F15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//the new list</w:t>
      </w:r>
    </w:p>
    <w:p w14:paraId="32A6658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numbers.Add(nr);</w:t>
      </w:r>
    </w:p>
    <w:p w14:paraId="3492101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27F00B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D4C451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202D1C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numbers.Sort();</w:t>
      </w:r>
    </w:p>
    <w:p w14:paraId="3135A98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numbers;</w:t>
      </w:r>
    </w:p>
    <w:p w14:paraId="72B4DC9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F80143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F94E0E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D84734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Method which finds all missing classes and puts them in one list</w:t>
      </w:r>
    </w:p>
    <w:p w14:paraId="3D474C9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3517ED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87AE27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MissingClasses()</w:t>
      </w:r>
    </w:p>
    <w:p w14:paraId="3D4F585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7FC91F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.GetRaces();</w:t>
      </w:r>
    </w:p>
    <w:p w14:paraId="1F7794F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one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499A3CA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two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3D153DE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2F507C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2; i++)</w:t>
      </w:r>
    </w:p>
    <w:p w14:paraId="3D38725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986BEE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races[i];</w:t>
      </w:r>
    </w:p>
    <w:p w14:paraId="0157961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j = 0; j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j++)</w:t>
      </w:r>
    </w:p>
    <w:p w14:paraId="1824C95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64CED2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.AllHeroes.Get(j);</w:t>
      </w:r>
    </w:p>
    <w:p w14:paraId="6033527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(i == 0 &amp;&amp; !one.Contains(hero.number) &amp;&amp; hero.race</w:t>
      </w:r>
    </w:p>
    <w:p w14:paraId="2BEE83A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== race)</w:t>
      </w:r>
    </w:p>
    <w:p w14:paraId="783E80C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10DE3E1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one.Add(hero.number);</w:t>
      </w:r>
    </w:p>
    <w:p w14:paraId="3900A0E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68292EE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== 1 &amp;&amp; !two.Contains(hero.number)</w:t>
      </w:r>
    </w:p>
    <w:p w14:paraId="0EFA541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&amp;&amp; hero.race == race)</w:t>
      </w:r>
    </w:p>
    <w:p w14:paraId="3478412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046876B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two.Add(hero.number);</w:t>
      </w:r>
    </w:p>
    <w:p w14:paraId="369F4CD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1854498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494621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B847EE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505165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missesClasses = one.Except(two).ToList();</w:t>
      </w:r>
    </w:p>
    <w:p w14:paraId="4F37114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missesOther = two.Except(one).ToList();</w:t>
      </w:r>
    </w:p>
    <w:p w14:paraId="0E9D919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DE69FA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missesClasses.Add(-1);</w:t>
      </w:r>
    </w:p>
    <w:p w14:paraId="2386943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misses = missesClasses.Concat(missesOther).ToList();</w:t>
      </w:r>
    </w:p>
    <w:p w14:paraId="7CEFF82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1121D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misses;</w:t>
      </w:r>
    </w:p>
    <w:p w14:paraId="354C8EE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513CEB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3ED70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6F3B0A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Method which finds the biggest strength of the heroes</w:t>
      </w:r>
    </w:p>
    <w:p w14:paraId="7DCCCA8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481E75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69405A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FindStrength()</w:t>
      </w:r>
    </w:p>
    <w:p w14:paraId="27A917A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CFE436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.AllHeroes.Get(0).GetStrength();</w:t>
      </w:r>
    </w:p>
    <w:p w14:paraId="616CB46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25212D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i++)</w:t>
      </w:r>
    </w:p>
    <w:p w14:paraId="41AA5F4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016336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heroStrength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.AllHeroes.Get(i).GetStrength();</w:t>
      </w:r>
    </w:p>
    <w:p w14:paraId="2EC000D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(strength &lt; heroStrength)</w:t>
      </w:r>
    </w:p>
    <w:p w14:paraId="16ED17F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0BC383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 = heroStrength;</w:t>
      </w:r>
    </w:p>
    <w:p w14:paraId="6FC665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}</w:t>
      </w:r>
    </w:p>
    <w:p w14:paraId="2922B58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39BA0C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474328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28C4753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3D25E2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873ED5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26417C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strongest heroes from the list</w:t>
      </w:r>
    </w:p>
    <w:p w14:paraId="34F07DC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916821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3F890EF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FindAllStrongest()</w:t>
      </w:r>
    </w:p>
    <w:p w14:paraId="0810AB9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293BC1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strongContainer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78A377F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23E7F7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powerfull = FindStrength();</w:t>
      </w:r>
    </w:p>
    <w:p w14:paraId="22AC301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2BD25D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.AllHeroes.Count; i++)</w:t>
      </w:r>
    </w:p>
    <w:p w14:paraId="6D607F6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A040F9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.AllHeroes.Get(i);</w:t>
      </w:r>
    </w:p>
    <w:p w14:paraId="78D6319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C3A9BF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(powerfull == hero.GetStrength())</w:t>
      </w:r>
    </w:p>
    <w:p w14:paraId="7F7D5E1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78E932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strongContainer.Add(hero);</w:t>
      </w:r>
    </w:p>
    <w:p w14:paraId="03AF5AD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93CBBA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9F6DAF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E3A261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strongRegister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HeroRegister(strongContainer);</w:t>
      </w:r>
    </w:p>
    <w:p w14:paraId="17D438B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38FAD3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strongRegister;</w:t>
      </w:r>
    </w:p>
    <w:p w14:paraId="79F461A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F52511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03FE36C7" w14:textId="77777777" w:rsid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1F6E775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71791B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System.Text;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//Library used for text encoding</w:t>
      </w:r>
    </w:p>
    <w:p w14:paraId="1E3CFE0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4E949E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24C3E43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0A17545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C0B948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 class that performs scans and prints</w:t>
      </w:r>
    </w:p>
    <w:p w14:paraId="234EC43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FCAF19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InputOutput</w:t>
      </w:r>
    </w:p>
    <w:p w14:paraId="47A1EAE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29BD14E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5D7C73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 method that reads heroes and their data from the files</w:t>
      </w:r>
    </w:p>
    <w:p w14:paraId="52029F5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9A87B7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5F95656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1605D8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ReadHeroes(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fileName)</w:t>
      </w:r>
    </w:p>
    <w:p w14:paraId="68F13C4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9A2D5D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HeroRegister();</w:t>
      </w:r>
    </w:p>
    <w:p w14:paraId="46F1D70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6D2ACB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//Reads all lines from a file in UTF-8 encoding</w:t>
      </w:r>
    </w:p>
    <w:p w14:paraId="1B38B06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[] Lines = File.ReadAllLines(fileName, Encoding.UTF8);</w:t>
      </w:r>
    </w:p>
    <w:p w14:paraId="68D4945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E4CCD6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Lines[0];</w:t>
      </w:r>
    </w:p>
    <w:p w14:paraId="237036B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Lines[1];</w:t>
      </w:r>
    </w:p>
    <w:p w14:paraId="22F0E07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DDF9C4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//Parses each line</w:t>
      </w:r>
    </w:p>
    <w:p w14:paraId="567B3D5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2; i &lt; Lines.Length; i++)</w:t>
      </w:r>
    </w:p>
    <w:p w14:paraId="50ECFB8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E79A05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[] values = Lines[i].Split(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";"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B08011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name = values[0];</w:t>
      </w:r>
    </w:p>
    <w:p w14:paraId="4D1EBC0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.Parse(values[1]);</w:t>
      </w:r>
    </w:p>
    <w:p w14:paraId="2F1F346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.Parse(values[2]);</w:t>
      </w:r>
    </w:p>
    <w:p w14:paraId="5B2921B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mana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.Parse(values[3]);</w:t>
      </w:r>
    </w:p>
    <w:p w14:paraId="53FE3C7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.Parse(values[4]);</w:t>
      </w:r>
    </w:p>
    <w:p w14:paraId="5B62B8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.Parse(values[5]);</w:t>
      </w:r>
    </w:p>
    <w:p w14:paraId="753EE9C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.Parse(values[6]);</w:t>
      </w:r>
    </w:p>
    <w:p w14:paraId="099C94E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.Parse(values[7]);</w:t>
      </w:r>
    </w:p>
    <w:p w14:paraId="5709083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=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.Parse(values[8]);</w:t>
      </w:r>
    </w:p>
    <w:p w14:paraId="108CAC2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= values[9];</w:t>
      </w:r>
    </w:p>
    <w:p w14:paraId="7FB41D6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BD96AE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//Creates new hero object</w:t>
      </w:r>
    </w:p>
    <w:p w14:paraId="1EE6583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Hero(race, city, name, number, health, mana,</w:t>
      </w:r>
    </w:p>
    <w:p w14:paraId="05D2EFF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damage, defend, strength, speed, intellect, power);</w:t>
      </w:r>
    </w:p>
    <w:p w14:paraId="084D13E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002373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//Adds the created Hero object to the list of heroes</w:t>
      </w:r>
    </w:p>
    <w:p w14:paraId="400D748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heroes.AllHeroes.Add(hero);</w:t>
      </w:r>
    </w:p>
    <w:p w14:paraId="5F3C2B5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256BF2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4F1321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heroes;</w:t>
      </w:r>
    </w:p>
    <w:p w14:paraId="641C335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8E9677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34280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4F0C43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the console</w:t>
      </w:r>
    </w:p>
    <w:p w14:paraId="53A5A31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46D988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4B80FBE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name="label"&gt;&lt;/param&gt;</w:t>
      </w:r>
    </w:p>
    <w:p w14:paraId="2E4BF79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PrintAllHeroes(HeroRegister heroes,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label)</w:t>
      </w:r>
    </w:p>
    <w:p w14:paraId="3365A08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CCBA0D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0AE5935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451945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Console.WriteLine(label);</w:t>
      </w:r>
    </w:p>
    <w:p w14:paraId="68B5C35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14081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3B86731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FFAA11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3D0381E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A9AF60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//A table is created to store the data</w:t>
      </w:r>
    </w:p>
    <w:p w14:paraId="35DE0B9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race, city);</w:t>
      </w:r>
    </w:p>
    <w:p w14:paraId="22707D6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5087731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77572CA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66598AD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14312BF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3D70308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140221F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0DE4E7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5B75BCA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ED2D85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heroes.AllHeroes.Count; i++)</w:t>
      </w:r>
    </w:p>
    <w:p w14:paraId="09C33A2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199F5B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heroes.AllHeroes.Get(i);</w:t>
      </w:r>
    </w:p>
    <w:p w14:paraId="2A74D66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532F7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//Selects a hero with exact race</w:t>
      </w:r>
    </w:p>
    <w:p w14:paraId="1550216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3E1F137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493B616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0615633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7D8C464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Console.WriteLine(hero.ToString());</w:t>
      </w:r>
    </w:p>
    <w:p w14:paraId="0970804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BF550D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D2B6BC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15D1733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F3D4C3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Console.WriteLine();</w:t>
      </w:r>
    </w:p>
    <w:p w14:paraId="0DA08D0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3500DB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12B88E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E2F510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843FD8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txt file</w:t>
      </w:r>
    </w:p>
    <w:p w14:paraId="33617C7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3DF1581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ECE642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name="fileNameTxt"&gt;&lt;/param&gt;</w:t>
      </w:r>
    </w:p>
    <w:p w14:paraId="7EE4B2D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26AD9C0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name="label"&gt;&lt;/param&gt;</w:t>
      </w:r>
    </w:p>
    <w:p w14:paraId="6D477BC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PrintAllHeroesToTxt(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fileNameTxt,</w:t>
      </w:r>
    </w:p>
    <w:p w14:paraId="6A63725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heroes,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label)</w:t>
      </w:r>
    </w:p>
    <w:p w14:paraId="0425EAD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DAF0A4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7F2A2D4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01783F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712F452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D7D6EA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lines.Add(label);</w:t>
      </w:r>
    </w:p>
    <w:p w14:paraId="100B6D1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65C6F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588E5B2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84CB3B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6196B88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</w:p>
    <w:p w14:paraId="6E31554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race, city));</w:t>
      </w:r>
    </w:p>
    <w:p w14:paraId="75A2516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6F199B9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447281C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77E8FF9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40A11C7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7FCDE34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189644F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57E157F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AF9094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heroes.AllHeroes.Count; i++)</w:t>
      </w:r>
    </w:p>
    <w:p w14:paraId="3EE4F0F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FFDBC7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heroes.AllHeroes.Get(i);</w:t>
      </w:r>
    </w:p>
    <w:p w14:paraId="74337DD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76706B5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51D1C8C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810901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E74069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lines.Add(hero.ToString());</w:t>
      </w:r>
    </w:p>
    <w:p w14:paraId="342C9E1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EBA127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63B3A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12EFE5A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8495B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139F4A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76C7C1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7E0959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5DD837B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File.WriteAllLines(fileNameTxt, lines, Encoding.UTF8);</w:t>
      </w:r>
    </w:p>
    <w:p w14:paraId="4ADD801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E8765F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609C3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456974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txt file</w:t>
      </w:r>
    </w:p>
    <w:p w14:paraId="68F5F40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3E9E9E3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6283AE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3068C67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3E92006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name="label"&gt;&lt;/param&gt;</w:t>
      </w:r>
    </w:p>
    <w:p w14:paraId="0225FBA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PrintAllHeroesToCSV(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063340A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HeroRegister heroes,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label)</w:t>
      </w:r>
    </w:p>
    <w:p w14:paraId="774344F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AB9BED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72DA63A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F2E67B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724ECEF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465FB7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lines.Add(label);</w:t>
      </w:r>
    </w:p>
    <w:p w14:paraId="676D177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2A072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6A610B4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7F99D4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2E13460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472F60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7734DE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"Rasė: {race}; Miestas: {city}"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39544E5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7734DE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Vardas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Klasė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Gyvybės taškai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Mana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Žalos taškai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Gynybos taškai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Jėga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Vikrumas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Intelektas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Ypatinga galia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724D5DF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1B36E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heroes.AllHeroes.Count; i++)</w:t>
      </w:r>
    </w:p>
    <w:p w14:paraId="381547B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36CA8C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heroes.AllHeroes.Get(i);</w:t>
      </w:r>
    </w:p>
    <w:p w14:paraId="1A945CE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48BBAAC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6293975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5321D8E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548A9F6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7734DE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"{hero.name}; {hero.number}; {hero.health}; {hero.mana}; {hero.damage}; {hero.defend}; {hero.strength}; {hero.speed}; {hero.intellect}; {hero.power}"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651341C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ECF9B6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D89A10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3F33E8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5B237F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11A4C7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38F502A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2A73465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35F302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5C653B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486FC6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The method prints hero classes (without duplicates) to console</w:t>
      </w:r>
    </w:p>
    <w:p w14:paraId="798EFD7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D9DF76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3029D19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PrintNumbers(List&lt;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4F59475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F13DAF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"Herojų klasės:"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7C4B65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094C5D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numbers.Count; i++)</w:t>
      </w:r>
    </w:p>
    <w:p w14:paraId="2676512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412FCD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Console.WriteLine(String.Format(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numbers[i]));</w:t>
      </w:r>
    </w:p>
    <w:p w14:paraId="0779764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9BB5CE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3E8055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21213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D03E93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The method prints heroes missing classes to csv file</w:t>
      </w:r>
    </w:p>
    <w:p w14:paraId="2A16994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40041343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7763C79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PrintMissingNumbers(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49EC7B9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104E2F3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27719C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trols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4E244F8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elfs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620C4B1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0CA9385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E29DD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"Trūkstamos klasės:"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ACF460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CBF835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x = numbers.IndexOf(-1)!;</w:t>
      </w:r>
    </w:p>
    <w:p w14:paraId="3A1D9A6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CB97BC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numbers.Count(); i++)</w:t>
      </w:r>
    </w:p>
    <w:p w14:paraId="12CE154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713F18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(i &gt; x)</w:t>
      </w:r>
    </w:p>
    <w:p w14:paraId="2326B27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E99964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trols.Add(numbers[i]);</w:t>
      </w:r>
    </w:p>
    <w:p w14:paraId="05274F8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023B6A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&lt; x)</w:t>
      </w:r>
    </w:p>
    <w:p w14:paraId="0523FE9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0EB98D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elfs.Add(numbers[i]);</w:t>
      </w:r>
    </w:p>
    <w:p w14:paraId="7954293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CBE993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707E80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55E599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"Troliai:"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F9F12E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(trols.Count == 0)</w:t>
      </w:r>
    </w:p>
    <w:p w14:paraId="54A3F75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1538D0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D5644F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1A1C35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55D02FE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ECBAE4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trols.Count(); i++)</w:t>
      </w:r>
    </w:p>
    <w:p w14:paraId="56EAAEF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4462DC5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trols[i]));</w:t>
      </w:r>
    </w:p>
    <w:p w14:paraId="1356865B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96D15D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8EBCF91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986CE42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"Elfai:"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3A398F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(elfs.Count == 0)</w:t>
      </w:r>
    </w:p>
    <w:p w14:paraId="3630E1AD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C4E736E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8AF04A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D531FC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68F7520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313124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7734DE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7734D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elfs.Count(); i++)</w:t>
      </w:r>
    </w:p>
    <w:p w14:paraId="3DB2683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05602FF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7734DE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, elfs[i]));</w:t>
      </w:r>
    </w:p>
    <w:p w14:paraId="7EBD9666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A3FB5E0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9312CF8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E96CA5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7734DE">
        <w:rPr>
          <w:rFonts w:ascii="Courier New" w:hAnsi="Courier New" w:cs="Courier New"/>
          <w:color w:val="008000"/>
          <w:sz w:val="20"/>
          <w:lang w:val="en-LT" w:eastAsia="en-GB"/>
        </w:rPr>
        <w:t>///Prints to all lines of the file</w:t>
      </w:r>
    </w:p>
    <w:p w14:paraId="39DE01F7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4FE32B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EBF249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4BAE4FC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0EF8B2A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7734DE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064CC5CC" w14:textId="77777777" w:rsidR="00AB7416" w:rsidRDefault="00AB7416" w:rsidP="00AB7416">
      <w:pPr>
        <w:pStyle w:val="Programostekstas"/>
      </w:pPr>
    </w:p>
    <w:p w14:paraId="0E5D0562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21A428E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1C2683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/*U3_24. Kompiuterinis žaidimas.</w:t>
      </w:r>
    </w:p>
    <w:p w14:paraId="0A2492D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Sugrupavote herojus pagal dvi rases, ir surašėte jų duomenis į </w:t>
      </w:r>
    </w:p>
    <w:p w14:paraId="382331C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skirtingus failus. Duomenų formatas dabar toks: pirmoje </w:t>
      </w:r>
    </w:p>
    <w:p w14:paraId="3939850C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eilutėje – rasės pavadinimas. Antroje – pradinis miestas. Toliau </w:t>
      </w:r>
    </w:p>
    <w:p w14:paraId="6EB1EA7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pateikta informacija tokiu pačiu formatu kaip L1 užduotyje, tik </w:t>
      </w:r>
    </w:p>
    <w:p w14:paraId="3A7C872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nebėra rasės stulpelio.</w:t>
      </w:r>
    </w:p>
    <w:p w14:paraId="565AF98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 kiekvienos rasės stipriausią herojų: herojus stiprumą rodo</w:t>
      </w:r>
    </w:p>
    <w:p w14:paraId="7B22A51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gyvybės ir gynybos taškų suma sumažinta žalos taškais. Ekrane</w:t>
      </w:r>
    </w:p>
    <w:p w14:paraId="7B259F9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lastRenderedPageBreak/>
        <w:t xml:space="preserve">    atspausdinkite visus herojaus duomenis ir jo rasę.</w:t>
      </w:r>
    </w:p>
    <w:p w14:paraId="6D68D532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visų herojų klasių sąrašą, klasių pavadinimus</w:t>
      </w:r>
    </w:p>
    <w:p w14:paraId="69C7E1E9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atspausdinkite ekrane.</w:t>
      </w:r>
    </w:p>
    <w:p w14:paraId="3432A68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kokių klasių herojų „trūksta“ kiekvienai rasei. Į</w:t>
      </w:r>
    </w:p>
    <w:p w14:paraId="162A43D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failą „Trūkstami.csv“ įrašykite kiekvienos rasės pavadinimą, ir</w:t>
      </w:r>
    </w:p>
    <w:p w14:paraId="6E79193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trūkstamų klasių sąrašą. Jei rasė turi bent po vieną kiekvienos klasės</w:t>
      </w:r>
    </w:p>
    <w:p w14:paraId="36C9673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atstovą, parašykite žodį „VISI“.</w:t>
      </w:r>
    </w:p>
    <w:p w14:paraId="67888137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herojų, kurie turi gyvybės taškų daugiau nei gynybos</w:t>
      </w:r>
    </w:p>
    <w:p w14:paraId="7AD20094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taškų, sąrašą. Surikiuokite herojus pagal gyvybės taškus, gynybos taškus</w:t>
      </w:r>
    </w:p>
    <w:p w14:paraId="656D39A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ir vardus. Rezultatus įrašykite į failą „Herojai.csv“.</w:t>
      </w:r>
    </w:p>
    <w:p w14:paraId="2A49C0AB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 xml:space="preserve">    */</w:t>
      </w:r>
    </w:p>
    <w:p w14:paraId="6A71236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1682AF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3E1AFC">
        <w:rPr>
          <w:rFonts w:ascii="Courier New" w:hAnsi="Courier New" w:cs="Courier New"/>
          <w:color w:val="2B91AF"/>
          <w:sz w:val="20"/>
          <w:lang w:val="en-LT" w:eastAsia="en-GB"/>
        </w:rPr>
        <w:t>Program</w:t>
      </w:r>
    </w:p>
    <w:p w14:paraId="64452BEE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4CB3405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Main(</w:t>
      </w:r>
      <w:r w:rsidRPr="003E1AFC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[] args)</w:t>
      </w:r>
    </w:p>
    <w:p w14:paraId="13B9607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9B69AE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//Heroes and their data are read from the “Troliai.csv” and</w:t>
      </w:r>
    </w:p>
    <w:p w14:paraId="7D61A2C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//"Elfai.csv" files and then are placed into the register</w:t>
      </w:r>
    </w:p>
    <w:p w14:paraId="25AE86BC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registerT =</w:t>
      </w:r>
    </w:p>
    <w:p w14:paraId="3373971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@"../../../Troliai.csv"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7477269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registerE =</w:t>
      </w:r>
    </w:p>
    <w:p w14:paraId="1A0F55C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@"../../../Elfai.csv"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95A89A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160E8F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//Two registers are combined to one</w:t>
      </w:r>
    </w:p>
    <w:p w14:paraId="7DD66F9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 = registerT.CombineRegisters(registerE);</w:t>
      </w:r>
    </w:p>
    <w:p w14:paraId="268423F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638E0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are printed to the console</w:t>
      </w:r>
    </w:p>
    <w:p w14:paraId="244C3BD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//in a table</w:t>
      </w:r>
    </w:p>
    <w:p w14:paraId="1BA19CA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InputOutput.PrintAllHeroes(register,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2026BF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1F47AEE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in the table are printed to</w:t>
      </w:r>
    </w:p>
    <w:p w14:paraId="2B1CF00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//txt file</w:t>
      </w:r>
    </w:p>
    <w:p w14:paraId="10300D4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InputOutput.PrintAllHeroesToTxt(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"Duomenys.txt"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, register,</w:t>
      </w:r>
    </w:p>
    <w:p w14:paraId="1E7A88D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"Registro informaja:"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DE008A7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B8CE2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//First task rezult: Searches in which race there is the</w:t>
      </w:r>
    </w:p>
    <w:p w14:paraId="2AC88B33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//strongest hero and prints it, but if there is more than</w:t>
      </w:r>
    </w:p>
    <w:p w14:paraId="6A90FAD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//one prints others too</w:t>
      </w:r>
    </w:p>
    <w:p w14:paraId="56F31537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strongT = registerT.FindAllStrongest();</w:t>
      </w:r>
    </w:p>
    <w:p w14:paraId="4681D16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strongE = registerE.FindAllStrongest();</w:t>
      </w:r>
    </w:p>
    <w:p w14:paraId="7D4AF78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0075FE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 = strongT.CombineRegisters(strongE);</w:t>
      </w:r>
    </w:p>
    <w:p w14:paraId="75F6AA4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2EF810C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(strongT.AllHeroes.Get(0).GetStrength()</w:t>
      </w:r>
    </w:p>
    <w:p w14:paraId="09366AA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== strongE.AllHeroes.Get(0).GetStrength())</w:t>
      </w:r>
    </w:p>
    <w:p w14:paraId="07A5379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8538AC7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InputOutput.PrintAllHeroes(strong,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7FFE11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E6AFF4D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if (strongT.AllHeroes.Get(0).GetStrength()</w:t>
      </w:r>
    </w:p>
    <w:p w14:paraId="49D125E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&gt; strongE.AllHeroes.Get(0).GetStrength())</w:t>
      </w:r>
    </w:p>
    <w:p w14:paraId="77A81590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6501ED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InputOutput.PrintAllHeroes(strong,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ABAE1C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E75B0A4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040679BE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77932BD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InputOutput.PrintAllHeroes(strong,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F9C1F6D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36E7D3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0C6F1BD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//Second task result (all different heroes classes) is</w:t>
      </w:r>
    </w:p>
    <w:p w14:paraId="5B34A71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//printed to the console</w:t>
      </w:r>
    </w:p>
    <w:p w14:paraId="0DFA14FD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InputOutput.PrintNumbers(register.FindClasses());</w:t>
      </w:r>
    </w:p>
    <w:p w14:paraId="4E03F145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84BC939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//Third task result (all missing each race classes) are printed</w:t>
      </w:r>
    </w:p>
    <w:p w14:paraId="5E734B6C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//to the "Trukstami.csv" file</w:t>
      </w:r>
    </w:p>
    <w:p w14:paraId="08216586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3E1AFC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&gt; missingClasses = register.MissingClasses();</w:t>
      </w:r>
    </w:p>
    <w:p w14:paraId="04407FC1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InputOutput.PrintMissingNumbers(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"Trukstami.csv"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, missingClasses);</w:t>
      </w:r>
    </w:p>
    <w:p w14:paraId="3971B9D3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AF29BA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//Forth task: selected and sorted heroes are printed to</w:t>
      </w:r>
    </w:p>
    <w:p w14:paraId="284A6B3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3E1AFC">
        <w:rPr>
          <w:rFonts w:ascii="Courier New" w:hAnsi="Courier New" w:cs="Courier New"/>
          <w:color w:val="008000"/>
          <w:sz w:val="20"/>
          <w:lang w:val="en-LT" w:eastAsia="en-GB"/>
        </w:rPr>
        <w:t>//"Herojai.csv" file</w:t>
      </w:r>
    </w:p>
    <w:p w14:paraId="4A0058D3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register.AllHeroes.MoreHealth();</w:t>
      </w:r>
    </w:p>
    <w:p w14:paraId="0A5C7ECE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InputOutput.PrintAllHeroesToCSV(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"Herojai.csv"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, register,</w:t>
      </w:r>
    </w:p>
    <w:p w14:paraId="19796ABF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3E1AFC">
        <w:rPr>
          <w:rFonts w:ascii="Courier New" w:hAnsi="Courier New" w:cs="Courier New"/>
          <w:color w:val="A31515"/>
          <w:sz w:val="20"/>
          <w:lang w:val="en-LT" w:eastAsia="en-GB"/>
        </w:rPr>
        <w:t>"Surušiuoti duomenys:"</w:t>
      </w: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200E6EB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7A7B4CA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57CF870B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F7C8CC8" w14:textId="77777777" w:rsidR="003E1AFC" w:rsidRPr="003E1AFC" w:rsidRDefault="003E1AFC" w:rsidP="003E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3E1AFC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4A4CD2EA" w14:textId="77777777" w:rsidR="00AB7416" w:rsidRPr="00844988" w:rsidRDefault="00AB7416" w:rsidP="00AB7416">
      <w:pPr>
        <w:pStyle w:val="Programostekstas"/>
      </w:pPr>
    </w:p>
    <w:p w14:paraId="00443081" w14:textId="77777777" w:rsidR="00AB7416" w:rsidRDefault="00AB7416" w:rsidP="00AB7416">
      <w:pPr>
        <w:pStyle w:val="Heading2"/>
      </w:pPr>
      <w:bookmarkStart w:id="79" w:name="_Toc150111577"/>
      <w:r w:rsidRPr="00844988">
        <w:t>Pradiniai duomenys ir rezultatai</w:t>
      </w:r>
      <w:bookmarkEnd w:id="79"/>
    </w:p>
    <w:p w14:paraId="7CB48A28" w14:textId="0EC24B05" w:rsidR="004C54C7" w:rsidRPr="004C54C7" w:rsidRDefault="004C54C7" w:rsidP="004C54C7">
      <w:pPr>
        <w:pStyle w:val="Heading3"/>
      </w:pPr>
      <w:bookmarkStart w:id="80" w:name="_Toc150111578"/>
      <w:r>
        <w:t>Duomenys ir rezultatai 1</w:t>
      </w:r>
      <w:bookmarkEnd w:id="80"/>
    </w:p>
    <w:p w14:paraId="7AE604FA" w14:textId="77777777" w:rsidR="004C54C7" w:rsidRDefault="004C54C7" w:rsidP="00AB7416">
      <w:pPr>
        <w:pStyle w:val="Programostekstas"/>
      </w:pPr>
    </w:p>
    <w:p w14:paraId="53058201" w14:textId="25EFC85B" w:rsidR="00AB7416" w:rsidRDefault="00153BAB" w:rsidP="00AB7416">
      <w:pPr>
        <w:pStyle w:val="Programostekstas"/>
      </w:pPr>
      <w:r>
        <w:t>Pradiniai failai:</w:t>
      </w:r>
    </w:p>
    <w:p w14:paraId="54FDBE53" w14:textId="0E2BD624" w:rsidR="00153BAB" w:rsidRDefault="00153BAB" w:rsidP="00AB7416">
      <w:pPr>
        <w:pStyle w:val="Programostekstas"/>
      </w:pPr>
      <w:r w:rsidRPr="00153BAB">
        <w:drawing>
          <wp:inline distT="0" distB="0" distL="0" distR="0" wp14:anchorId="42C2DE0C" wp14:editId="41283720">
            <wp:extent cx="3352800" cy="1304828"/>
            <wp:effectExtent l="0" t="0" r="0" b="3810"/>
            <wp:docPr id="38256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63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7630" cy="13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093" w14:textId="2F37CC95" w:rsidR="00153BAB" w:rsidRDefault="00153BAB" w:rsidP="00AB7416">
      <w:pPr>
        <w:pStyle w:val="Programostekstas"/>
      </w:pPr>
      <w:r w:rsidRPr="00153BAB">
        <w:drawing>
          <wp:inline distT="0" distB="0" distL="0" distR="0" wp14:anchorId="0AB02DCC" wp14:editId="470450B0">
            <wp:extent cx="3679767" cy="1285701"/>
            <wp:effectExtent l="0" t="0" r="3810" b="0"/>
            <wp:docPr id="207564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9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6025" cy="13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299" w14:textId="0F163831" w:rsidR="00AB7416" w:rsidRDefault="00153BAB" w:rsidP="00AB7416">
      <w:pPr>
        <w:pStyle w:val="Programostekstas"/>
        <w:rPr>
          <w:lang w:val="en-US"/>
        </w:rPr>
      </w:pPr>
      <w:r>
        <w:t>Šiais duomenimis tikrinama pirma užduotis(ar randami stipriausi herojai), antra užduotis(ar išrašomos visos herojų klasės be pasikartojimų), trečia užduotis(ar atspausdin</w:t>
      </w:r>
      <w:r w:rsidR="001D488C">
        <w:t>a</w:t>
      </w:r>
      <w:r>
        <w:t>, kad netrūksta nei vienos klasės abejoms rasėms)</w:t>
      </w:r>
      <w:r w:rsidR="00656227">
        <w:t>, ketvirta užduotis(ar yra surūšiuojami herojai, kurių gyvybės taškai yra didesni už gynybos (šiuo atveju visi didesni, tikrinamas tik rūšiavimas)).</w:t>
      </w:r>
    </w:p>
    <w:p w14:paraId="0E10186A" w14:textId="77777777" w:rsidR="003D20A1" w:rsidRDefault="003D20A1" w:rsidP="00AB7416">
      <w:pPr>
        <w:pStyle w:val="Programostekstas"/>
        <w:rPr>
          <w:lang w:val="en-US"/>
        </w:rPr>
      </w:pPr>
    </w:p>
    <w:p w14:paraId="099CF0BC" w14:textId="7CC6B80C" w:rsidR="003D20A1" w:rsidRDefault="003D20A1" w:rsidP="00AB7416">
      <w:pPr>
        <w:pStyle w:val="Programostekstas"/>
        <w:rPr>
          <w:lang w:val="en-US"/>
        </w:rPr>
      </w:pPr>
      <w:proofErr w:type="spellStart"/>
      <w:r>
        <w:rPr>
          <w:lang w:val="en-US"/>
        </w:rPr>
        <w:t>Duomenys</w:t>
      </w:r>
      <w:proofErr w:type="spellEnd"/>
      <w:r>
        <w:rPr>
          <w:lang w:val="en-US"/>
        </w:rPr>
        <w:t xml:space="preserve"> txt </w:t>
      </w:r>
      <w:proofErr w:type="spellStart"/>
      <w:r>
        <w:rPr>
          <w:lang w:val="en-US"/>
        </w:rPr>
        <w:t>faile</w:t>
      </w:r>
      <w:proofErr w:type="spellEnd"/>
      <w:r>
        <w:rPr>
          <w:lang w:val="en-US"/>
        </w:rPr>
        <w:t>:</w:t>
      </w:r>
    </w:p>
    <w:p w14:paraId="17DF9788" w14:textId="73DFF73F" w:rsidR="003D20A1" w:rsidRDefault="003D20A1" w:rsidP="00AB7416">
      <w:pPr>
        <w:pStyle w:val="Programostekstas"/>
        <w:rPr>
          <w:lang w:val="en-US"/>
        </w:rPr>
      </w:pPr>
      <w:r w:rsidRPr="003D20A1">
        <w:rPr>
          <w:lang w:val="en-US"/>
        </w:rPr>
        <w:drawing>
          <wp:inline distT="0" distB="0" distL="0" distR="0" wp14:anchorId="721D0FEA" wp14:editId="09D03D9B">
            <wp:extent cx="5361098" cy="2039389"/>
            <wp:effectExtent l="0" t="0" r="0" b="5715"/>
            <wp:docPr id="17802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19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9149" cy="2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B60" w14:textId="06A4A77F" w:rsidR="004C54C7" w:rsidRDefault="004C54C7" w:rsidP="00AB7416">
      <w:pPr>
        <w:pStyle w:val="Programostekstas"/>
        <w:rPr>
          <w:lang w:val="en-US"/>
        </w:rPr>
      </w:pPr>
      <w:proofErr w:type="spellStart"/>
      <w:r>
        <w:rPr>
          <w:lang w:val="en-US"/>
        </w:rPr>
        <w:lastRenderedPageBreak/>
        <w:t>Rezultatai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Konsolėje</w:t>
      </w:r>
      <w:proofErr w:type="spellEnd"/>
      <w:r>
        <w:rPr>
          <w:lang w:val="en-US"/>
        </w:rPr>
        <w:t>):</w:t>
      </w:r>
    </w:p>
    <w:p w14:paraId="14FB4577" w14:textId="235894F7" w:rsidR="004C54C7" w:rsidRDefault="004C54C7" w:rsidP="00AB7416">
      <w:pPr>
        <w:pStyle w:val="Programostekstas"/>
        <w:rPr>
          <w:lang w:val="en-US"/>
        </w:rPr>
      </w:pPr>
      <w:r w:rsidRPr="004C54C7">
        <w:rPr>
          <w:lang w:val="en-US"/>
        </w:rPr>
        <w:drawing>
          <wp:inline distT="0" distB="0" distL="0" distR="0" wp14:anchorId="185791B1" wp14:editId="6472C8EA">
            <wp:extent cx="6299835" cy="4066540"/>
            <wp:effectExtent l="0" t="0" r="0" b="0"/>
            <wp:docPr id="195016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9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B09" w14:textId="77777777" w:rsidR="004C54C7" w:rsidRDefault="004C54C7" w:rsidP="00AB7416">
      <w:pPr>
        <w:pStyle w:val="Programostekstas"/>
        <w:rPr>
          <w:lang w:val="en-US"/>
        </w:rPr>
      </w:pPr>
    </w:p>
    <w:p w14:paraId="41F6FE86" w14:textId="2248E665" w:rsidR="004C54C7" w:rsidRPr="004C54C7" w:rsidRDefault="004C54C7" w:rsidP="00AB7416">
      <w:pPr>
        <w:pStyle w:val="Programostekstas"/>
      </w:pPr>
      <w:r>
        <w:t>Rezultatai (Trukstami.csv):</w:t>
      </w:r>
    </w:p>
    <w:p w14:paraId="1C5CAE77" w14:textId="7AF37D7B" w:rsidR="00AB7416" w:rsidRDefault="002D3111" w:rsidP="00AB7416">
      <w:pPr>
        <w:pStyle w:val="Programostekstas"/>
      </w:pPr>
      <w:r w:rsidRPr="002D3111">
        <w:drawing>
          <wp:inline distT="0" distB="0" distL="0" distR="0" wp14:anchorId="6A21D2F0" wp14:editId="65CBC374">
            <wp:extent cx="1446414" cy="1695160"/>
            <wp:effectExtent l="0" t="0" r="1905" b="0"/>
            <wp:docPr id="179651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13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1896" cy="17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F6D8" w14:textId="77777777" w:rsidR="002D3111" w:rsidRDefault="002D3111" w:rsidP="00AB7416">
      <w:pPr>
        <w:pStyle w:val="Programostekstas"/>
      </w:pPr>
    </w:p>
    <w:p w14:paraId="69E08FD9" w14:textId="7BFC5658" w:rsidR="004C54C7" w:rsidRDefault="004C54C7" w:rsidP="00AB7416">
      <w:pPr>
        <w:pStyle w:val="Programostekstas"/>
      </w:pPr>
      <w:r>
        <w:t>Rezultatai (Herojai.csv):</w:t>
      </w:r>
    </w:p>
    <w:p w14:paraId="24EFC42F" w14:textId="7B69FE68" w:rsidR="004C54C7" w:rsidRDefault="002D3111" w:rsidP="00AB7416">
      <w:pPr>
        <w:pStyle w:val="Programostekstas"/>
        <w:rPr>
          <w:lang w:val="en-US"/>
        </w:rPr>
      </w:pPr>
      <w:r w:rsidRPr="002D3111">
        <w:rPr>
          <w:lang w:val="en-US"/>
        </w:rPr>
        <w:drawing>
          <wp:inline distT="0" distB="0" distL="0" distR="0" wp14:anchorId="2C51D7F0" wp14:editId="6EA4F0F2">
            <wp:extent cx="5353101" cy="2804160"/>
            <wp:effectExtent l="0" t="0" r="6350" b="2540"/>
            <wp:docPr id="166500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06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02" cy="28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342E" w14:textId="5D1C32D6" w:rsidR="008639DB" w:rsidRDefault="008639DB" w:rsidP="008639DB">
      <w:pPr>
        <w:pStyle w:val="Heading3"/>
        <w:rPr>
          <w:lang w:val="en-US"/>
        </w:rPr>
      </w:pPr>
      <w:bookmarkStart w:id="81" w:name="_Toc150111579"/>
      <w:proofErr w:type="spellStart"/>
      <w:r>
        <w:rPr>
          <w:lang w:val="en-US"/>
        </w:rPr>
        <w:lastRenderedPageBreak/>
        <w:t>Duomenys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rezultatai</w:t>
      </w:r>
      <w:proofErr w:type="spellEnd"/>
      <w:r>
        <w:rPr>
          <w:lang w:val="en-US"/>
        </w:rPr>
        <w:t xml:space="preserve"> 2</w:t>
      </w:r>
      <w:bookmarkEnd w:id="81"/>
    </w:p>
    <w:p w14:paraId="21957FBE" w14:textId="77777777" w:rsidR="001D488C" w:rsidRDefault="001D488C" w:rsidP="001D488C">
      <w:pPr>
        <w:ind w:firstLine="0"/>
        <w:rPr>
          <w:rFonts w:ascii="Courier New" w:hAnsi="Courier New"/>
          <w:sz w:val="20"/>
        </w:rPr>
      </w:pPr>
    </w:p>
    <w:p w14:paraId="32B1EDE3" w14:textId="38EEA788" w:rsidR="001D488C" w:rsidRDefault="001D488C" w:rsidP="001D488C">
      <w:pPr>
        <w:ind w:firstLine="0"/>
        <w:rPr>
          <w:rFonts w:ascii="Courier New" w:hAnsi="Courier New"/>
          <w:sz w:val="20"/>
          <w:lang w:val="en-US"/>
        </w:rPr>
      </w:pPr>
      <w:r>
        <w:rPr>
          <w:rFonts w:ascii="Courier New" w:hAnsi="Courier New"/>
          <w:sz w:val="20"/>
        </w:rPr>
        <w:t>Pradiniai failai:</w:t>
      </w:r>
    </w:p>
    <w:p w14:paraId="027F204C" w14:textId="0333F67F" w:rsidR="005500E4" w:rsidRDefault="005500E4" w:rsidP="001D488C">
      <w:pPr>
        <w:ind w:firstLine="0"/>
        <w:rPr>
          <w:rFonts w:ascii="Courier New" w:hAnsi="Courier New"/>
          <w:sz w:val="20"/>
          <w:lang w:val="en-US"/>
        </w:rPr>
      </w:pPr>
      <w:r w:rsidRPr="005500E4">
        <w:rPr>
          <w:rFonts w:ascii="Courier New" w:hAnsi="Courier New"/>
          <w:sz w:val="20"/>
          <w:lang w:val="en-US"/>
        </w:rPr>
        <w:drawing>
          <wp:inline distT="0" distB="0" distL="0" distR="0" wp14:anchorId="7B842A78" wp14:editId="7104014A">
            <wp:extent cx="3114501" cy="1125134"/>
            <wp:effectExtent l="0" t="0" r="0" b="5715"/>
            <wp:docPr id="53061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26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5156" cy="11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E1A" w14:textId="5DB42166" w:rsidR="005500E4" w:rsidRPr="005500E4" w:rsidRDefault="005500E4" w:rsidP="001D488C">
      <w:pPr>
        <w:ind w:firstLine="0"/>
        <w:rPr>
          <w:rFonts w:ascii="Courier New" w:hAnsi="Courier New"/>
          <w:sz w:val="20"/>
          <w:lang w:val="en-US"/>
        </w:rPr>
      </w:pPr>
      <w:r w:rsidRPr="005500E4">
        <w:rPr>
          <w:rFonts w:ascii="Courier New" w:hAnsi="Courier New"/>
          <w:sz w:val="20"/>
          <w:lang w:val="en-US"/>
        </w:rPr>
        <w:drawing>
          <wp:inline distT="0" distB="0" distL="0" distR="0" wp14:anchorId="397DE6E8" wp14:editId="476D4DE5">
            <wp:extent cx="3114040" cy="1126686"/>
            <wp:effectExtent l="0" t="0" r="0" b="3810"/>
            <wp:docPr id="19132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983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4109" cy="11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085" w14:textId="63A81B39" w:rsidR="001D488C" w:rsidRDefault="001D488C" w:rsidP="001D488C">
      <w:pPr>
        <w:pStyle w:val="Programostekstas"/>
      </w:pPr>
      <w:r>
        <w:t>Šiais duomenimis tikrinama trečia užduotis(ar atspausdin</w:t>
      </w:r>
      <w:r>
        <w:t>a</w:t>
      </w:r>
      <w:r>
        <w:t xml:space="preserve">, kad </w:t>
      </w:r>
      <w:r>
        <w:t>yra trūkstamų klasių</w:t>
      </w:r>
      <w:r>
        <w:t>), ketvirta užduotis(ar yra surūšiuojami herojai, kurių gyvybės taškai yra didesni už gynybos).</w:t>
      </w:r>
    </w:p>
    <w:p w14:paraId="517D4BFF" w14:textId="4E169E93" w:rsidR="005500E4" w:rsidRDefault="005500E4" w:rsidP="001D488C">
      <w:pPr>
        <w:pStyle w:val="Programostekstas"/>
        <w:rPr>
          <w:lang w:val="en-US"/>
        </w:rPr>
      </w:pPr>
      <w:r w:rsidRPr="005500E4">
        <w:rPr>
          <w:lang w:val="en-US"/>
        </w:rPr>
        <w:drawing>
          <wp:inline distT="0" distB="0" distL="0" distR="0" wp14:anchorId="54CE47FD" wp14:editId="075E0B66">
            <wp:extent cx="4701540" cy="1748210"/>
            <wp:effectExtent l="0" t="0" r="0" b="4445"/>
            <wp:docPr id="180835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576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1425" cy="17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A7C" w14:textId="77777777" w:rsidR="005500E4" w:rsidRDefault="005500E4" w:rsidP="001D488C">
      <w:pPr>
        <w:pStyle w:val="Programostekstas"/>
        <w:rPr>
          <w:lang w:val="en-US"/>
        </w:rPr>
      </w:pPr>
    </w:p>
    <w:p w14:paraId="5B2826DB" w14:textId="1D80CF10" w:rsidR="005500E4" w:rsidRDefault="005500E4" w:rsidP="001D488C">
      <w:pPr>
        <w:pStyle w:val="Programostekstas"/>
        <w:rPr>
          <w:lang w:val="en-US"/>
        </w:rPr>
      </w:pPr>
      <w:proofErr w:type="spellStart"/>
      <w:r>
        <w:rPr>
          <w:lang w:val="en-US"/>
        </w:rPr>
        <w:t>Rezultatai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Konsolėje</w:t>
      </w:r>
      <w:proofErr w:type="spellEnd"/>
      <w:r>
        <w:rPr>
          <w:lang w:val="en-US"/>
        </w:rPr>
        <w:t>):</w:t>
      </w:r>
    </w:p>
    <w:p w14:paraId="61A9DFC5" w14:textId="3E248543" w:rsidR="005500E4" w:rsidRDefault="005500E4" w:rsidP="001D488C">
      <w:pPr>
        <w:pStyle w:val="Programostekstas"/>
        <w:rPr>
          <w:lang w:val="en-US"/>
        </w:rPr>
      </w:pPr>
      <w:r w:rsidRPr="005500E4">
        <w:rPr>
          <w:lang w:val="en-US"/>
        </w:rPr>
        <w:drawing>
          <wp:inline distT="0" distB="0" distL="0" distR="0" wp14:anchorId="1A19278B" wp14:editId="5517183E">
            <wp:extent cx="5110461" cy="3463636"/>
            <wp:effectExtent l="0" t="0" r="0" b="3810"/>
            <wp:docPr id="50241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77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2287" cy="35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F65A" w14:textId="77777777" w:rsidR="005500E4" w:rsidRPr="004C54C7" w:rsidRDefault="005500E4" w:rsidP="005500E4">
      <w:pPr>
        <w:pStyle w:val="Programostekstas"/>
      </w:pPr>
      <w:r>
        <w:lastRenderedPageBreak/>
        <w:t>Rezultatai (Trukstami.csv):</w:t>
      </w:r>
    </w:p>
    <w:p w14:paraId="007CE045" w14:textId="467A4E50" w:rsidR="005500E4" w:rsidRDefault="005500E4" w:rsidP="001D488C">
      <w:pPr>
        <w:pStyle w:val="Programostekstas"/>
        <w:rPr>
          <w:lang w:val="en-US"/>
        </w:rPr>
      </w:pPr>
      <w:r w:rsidRPr="005500E4">
        <w:rPr>
          <w:lang w:val="en-US"/>
        </w:rPr>
        <w:drawing>
          <wp:inline distT="0" distB="0" distL="0" distR="0" wp14:anchorId="5D1B20B0" wp14:editId="68D7D28B">
            <wp:extent cx="1235825" cy="1504483"/>
            <wp:effectExtent l="0" t="0" r="0" b="0"/>
            <wp:docPr id="122592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254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242" cy="15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36BA" w14:textId="77777777" w:rsidR="005500E4" w:rsidRDefault="005500E4" w:rsidP="001D488C">
      <w:pPr>
        <w:pStyle w:val="Programostekstas"/>
        <w:rPr>
          <w:lang w:val="en-US"/>
        </w:rPr>
      </w:pPr>
    </w:p>
    <w:p w14:paraId="18CD501E" w14:textId="77777777" w:rsidR="005500E4" w:rsidRDefault="005500E4" w:rsidP="005500E4">
      <w:pPr>
        <w:pStyle w:val="Programostekstas"/>
      </w:pPr>
      <w:r>
        <w:t>Rezultatai (Herojai.csv):</w:t>
      </w:r>
    </w:p>
    <w:p w14:paraId="3D1B665E" w14:textId="71F741E6" w:rsidR="005500E4" w:rsidRPr="001D488C" w:rsidRDefault="005500E4" w:rsidP="001D488C">
      <w:pPr>
        <w:pStyle w:val="Programostekstas"/>
        <w:rPr>
          <w:lang w:val="en-US"/>
        </w:rPr>
      </w:pPr>
      <w:r w:rsidRPr="005500E4">
        <w:rPr>
          <w:lang w:val="en-US"/>
        </w:rPr>
        <w:drawing>
          <wp:inline distT="0" distB="0" distL="0" distR="0" wp14:anchorId="35A8070C" wp14:editId="7B2D5A8D">
            <wp:extent cx="6299835" cy="3185795"/>
            <wp:effectExtent l="0" t="0" r="0" b="1905"/>
            <wp:docPr id="37171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153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EA1" w14:textId="77777777" w:rsidR="00D1074F" w:rsidRDefault="00D1074F" w:rsidP="00D1074F">
      <w:pPr>
        <w:pStyle w:val="Heading2"/>
      </w:pPr>
      <w:bookmarkStart w:id="82" w:name="_Toc150111580"/>
      <w:r>
        <w:t>Dėstytojo pastabos</w:t>
      </w:r>
      <w:bookmarkEnd w:id="82"/>
    </w:p>
    <w:p w14:paraId="05728056" w14:textId="77777777" w:rsidR="00D1074F" w:rsidRDefault="00D1074F" w:rsidP="00D1074F"/>
    <w:p w14:paraId="14B21F6A" w14:textId="77777777" w:rsidR="00D1074F" w:rsidRDefault="00D1074F" w:rsidP="00D1074F"/>
    <w:p w14:paraId="106BD384" w14:textId="77777777" w:rsidR="00D1074F" w:rsidRPr="00D1074F" w:rsidRDefault="00D1074F" w:rsidP="00D1074F"/>
    <w:p w14:paraId="139E36AA" w14:textId="77777777" w:rsidR="00AB7416" w:rsidRPr="0015714D" w:rsidRDefault="009E0401" w:rsidP="006E731F">
      <w:pPr>
        <w:pStyle w:val="Heading1"/>
      </w:pPr>
      <w:bookmarkStart w:id="83" w:name="_Toc150111581"/>
      <w:r w:rsidRPr="009E0401">
        <w:lastRenderedPageBreak/>
        <w:t>Teksto analizė ir redagavimas</w:t>
      </w:r>
      <w:bookmarkEnd w:id="83"/>
    </w:p>
    <w:p w14:paraId="37A3C4B7" w14:textId="77777777" w:rsidR="00AB7416" w:rsidRPr="00844988" w:rsidRDefault="00AB7416" w:rsidP="00AB7416">
      <w:pPr>
        <w:pStyle w:val="Heading2"/>
      </w:pPr>
      <w:bookmarkStart w:id="84" w:name="_Toc150111582"/>
      <w:r w:rsidRPr="00844988">
        <w:t>Darbo užduotis</w:t>
      </w:r>
      <w:bookmarkEnd w:id="84"/>
    </w:p>
    <w:p w14:paraId="20BE79B9" w14:textId="77777777" w:rsidR="00AB7416" w:rsidRDefault="00AB7416" w:rsidP="00AB7416"/>
    <w:p w14:paraId="46506E7F" w14:textId="77777777" w:rsidR="00AB7416" w:rsidRDefault="00AB7416" w:rsidP="00AB7416"/>
    <w:p w14:paraId="16ABD222" w14:textId="77777777" w:rsidR="00AB7416" w:rsidRPr="00844988" w:rsidRDefault="00AB7416" w:rsidP="00AB7416"/>
    <w:p w14:paraId="58A92D94" w14:textId="77777777" w:rsidR="00AB7416" w:rsidRPr="00844988" w:rsidRDefault="00AB7416" w:rsidP="00AB7416">
      <w:pPr>
        <w:pStyle w:val="Heading2"/>
      </w:pPr>
      <w:bookmarkStart w:id="85" w:name="_Toc150111583"/>
      <w:r w:rsidRPr="00844988">
        <w:t>Programos tekstas</w:t>
      </w:r>
      <w:bookmarkEnd w:id="85"/>
    </w:p>
    <w:p w14:paraId="6D466EB0" w14:textId="77777777" w:rsidR="00AB7416" w:rsidRDefault="00AB7416" w:rsidP="00AB7416">
      <w:pPr>
        <w:pStyle w:val="Programostekstas"/>
      </w:pPr>
    </w:p>
    <w:p w14:paraId="421153AB" w14:textId="77777777" w:rsidR="00AB7416" w:rsidRDefault="00AB7416" w:rsidP="00AB7416">
      <w:pPr>
        <w:pStyle w:val="Programostekstas"/>
      </w:pPr>
    </w:p>
    <w:p w14:paraId="2DC3992B" w14:textId="77777777" w:rsidR="00AB7416" w:rsidRPr="00844988" w:rsidRDefault="00AB7416" w:rsidP="00AB7416">
      <w:pPr>
        <w:pStyle w:val="Programostekstas"/>
      </w:pPr>
    </w:p>
    <w:p w14:paraId="43D7DC7D" w14:textId="77777777" w:rsidR="00AB7416" w:rsidRPr="00844988" w:rsidRDefault="00AB7416" w:rsidP="00AB7416">
      <w:pPr>
        <w:pStyle w:val="Heading2"/>
      </w:pPr>
      <w:bookmarkStart w:id="86" w:name="_Toc150111584"/>
      <w:r w:rsidRPr="00844988">
        <w:t>Pradiniai duomenys ir rezultatai</w:t>
      </w:r>
      <w:bookmarkEnd w:id="86"/>
    </w:p>
    <w:p w14:paraId="4B328765" w14:textId="77777777" w:rsidR="00AB7416" w:rsidRDefault="00AB7416" w:rsidP="00AB7416">
      <w:pPr>
        <w:pStyle w:val="Programostekstas"/>
      </w:pPr>
    </w:p>
    <w:p w14:paraId="6C80FB51" w14:textId="77777777" w:rsidR="00AB7416" w:rsidRDefault="00AB7416" w:rsidP="00AB7416">
      <w:pPr>
        <w:pStyle w:val="Programostekstas"/>
      </w:pPr>
    </w:p>
    <w:p w14:paraId="2B363329" w14:textId="77777777" w:rsidR="00AB7416" w:rsidRDefault="00AB7416" w:rsidP="00AB7416">
      <w:pPr>
        <w:pStyle w:val="Programostekstas"/>
      </w:pPr>
    </w:p>
    <w:p w14:paraId="5955728D" w14:textId="77777777" w:rsidR="00D1074F" w:rsidRDefault="00D1074F" w:rsidP="00D1074F">
      <w:pPr>
        <w:pStyle w:val="Heading2"/>
      </w:pPr>
      <w:bookmarkStart w:id="87" w:name="_Toc150111585"/>
      <w:r>
        <w:t>Dėstytojo pastabos</w:t>
      </w:r>
      <w:bookmarkEnd w:id="87"/>
    </w:p>
    <w:p w14:paraId="3E187014" w14:textId="77777777" w:rsidR="00D1074F" w:rsidRDefault="00D1074F" w:rsidP="00D1074F"/>
    <w:p w14:paraId="4A907579" w14:textId="77777777" w:rsidR="00D1074F" w:rsidRDefault="00D1074F" w:rsidP="00D1074F"/>
    <w:p w14:paraId="22F7845E" w14:textId="77777777" w:rsidR="00D1074F" w:rsidRPr="00D1074F" w:rsidRDefault="00D1074F" w:rsidP="00D1074F"/>
    <w:p w14:paraId="0C9DC2B9" w14:textId="77777777" w:rsidR="007E6559" w:rsidRPr="0015714D" w:rsidRDefault="00AD1B2E" w:rsidP="006E731F">
      <w:pPr>
        <w:pStyle w:val="Heading1"/>
      </w:pPr>
      <w:bookmarkStart w:id="88" w:name="_Toc150111586"/>
      <w:r>
        <w:lastRenderedPageBreak/>
        <w:t>P</w:t>
      </w:r>
      <w:r w:rsidR="00B62B7E">
        <w:t>aveldėjimas</w:t>
      </w:r>
      <w:bookmarkEnd w:id="88"/>
    </w:p>
    <w:p w14:paraId="1B43EC01" w14:textId="77777777" w:rsidR="007E6559" w:rsidRPr="00844988" w:rsidRDefault="007E6559" w:rsidP="007E6559">
      <w:pPr>
        <w:pStyle w:val="Heading2"/>
      </w:pPr>
      <w:bookmarkStart w:id="89" w:name="_Toc150111587"/>
      <w:r w:rsidRPr="00844988">
        <w:t>Darbo užduotis</w:t>
      </w:r>
      <w:bookmarkEnd w:id="89"/>
    </w:p>
    <w:p w14:paraId="17C1B011" w14:textId="77777777" w:rsidR="007E6559" w:rsidRDefault="007E6559" w:rsidP="007E6559"/>
    <w:p w14:paraId="7C8C3D83" w14:textId="77777777" w:rsidR="007E6559" w:rsidRDefault="007E6559" w:rsidP="007E6559"/>
    <w:p w14:paraId="2B20B36B" w14:textId="77777777" w:rsidR="007E6559" w:rsidRPr="00844988" w:rsidRDefault="007E6559" w:rsidP="007E6559"/>
    <w:p w14:paraId="208FC7D8" w14:textId="77777777" w:rsidR="007E6559" w:rsidRPr="00844988" w:rsidRDefault="007E6559" w:rsidP="007E6559">
      <w:pPr>
        <w:pStyle w:val="Heading2"/>
      </w:pPr>
      <w:bookmarkStart w:id="90" w:name="_Toc150111588"/>
      <w:r w:rsidRPr="00844988">
        <w:t>Programos tekstas</w:t>
      </w:r>
      <w:bookmarkEnd w:id="90"/>
    </w:p>
    <w:p w14:paraId="46F2773F" w14:textId="77777777" w:rsidR="007E6559" w:rsidRDefault="007E6559" w:rsidP="007E6559">
      <w:pPr>
        <w:pStyle w:val="Programostekstas"/>
      </w:pPr>
    </w:p>
    <w:p w14:paraId="5ED57431" w14:textId="77777777" w:rsidR="007E6559" w:rsidRDefault="007E6559" w:rsidP="007E6559">
      <w:pPr>
        <w:pStyle w:val="Programostekstas"/>
      </w:pPr>
    </w:p>
    <w:p w14:paraId="3DD76081" w14:textId="77777777" w:rsidR="007E6559" w:rsidRPr="00844988" w:rsidRDefault="007E6559" w:rsidP="007E6559">
      <w:pPr>
        <w:pStyle w:val="Programostekstas"/>
      </w:pPr>
    </w:p>
    <w:p w14:paraId="0A9E1380" w14:textId="77777777" w:rsidR="007E6559" w:rsidRPr="00844988" w:rsidRDefault="007E6559" w:rsidP="007E6559">
      <w:pPr>
        <w:pStyle w:val="Heading2"/>
      </w:pPr>
      <w:bookmarkStart w:id="91" w:name="_Toc150111589"/>
      <w:r w:rsidRPr="00844988">
        <w:t>Pradiniai duomenys ir rezultatai</w:t>
      </w:r>
      <w:bookmarkEnd w:id="91"/>
    </w:p>
    <w:p w14:paraId="6D5ED8C8" w14:textId="77777777" w:rsidR="007E6559" w:rsidRDefault="007E6559" w:rsidP="007E6559">
      <w:pPr>
        <w:pStyle w:val="Programostekstas"/>
      </w:pPr>
    </w:p>
    <w:p w14:paraId="6AAF7534" w14:textId="77777777" w:rsidR="007E6559" w:rsidRDefault="007E6559" w:rsidP="007E6559">
      <w:pPr>
        <w:pStyle w:val="Programostekstas"/>
      </w:pPr>
    </w:p>
    <w:p w14:paraId="6830322A" w14:textId="77777777" w:rsidR="00AB7416" w:rsidRDefault="00AB7416" w:rsidP="007E6559">
      <w:pPr>
        <w:pStyle w:val="Programostekstas"/>
      </w:pPr>
    </w:p>
    <w:p w14:paraId="1C017324" w14:textId="77777777" w:rsidR="00D1074F" w:rsidRDefault="00D1074F" w:rsidP="00D1074F">
      <w:pPr>
        <w:pStyle w:val="Heading2"/>
      </w:pPr>
      <w:bookmarkStart w:id="92" w:name="_Toc150111590"/>
      <w:r>
        <w:t>Dėstytojo pastabos</w:t>
      </w:r>
      <w:bookmarkEnd w:id="92"/>
    </w:p>
    <w:p w14:paraId="7EAAE58B" w14:textId="77777777" w:rsidR="00D1074F" w:rsidRDefault="00D1074F" w:rsidP="00D1074F"/>
    <w:p w14:paraId="7D3511E9" w14:textId="77777777" w:rsidR="00D1074F" w:rsidRDefault="00D1074F" w:rsidP="00D1074F"/>
    <w:p w14:paraId="77FD00C4" w14:textId="77777777" w:rsidR="00D1074F" w:rsidRPr="00D1074F" w:rsidRDefault="00D1074F" w:rsidP="00D1074F"/>
    <w:sectPr w:rsidR="00D1074F" w:rsidRPr="00D1074F" w:rsidSect="00572435">
      <w:type w:val="continuous"/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3163" w14:textId="77777777" w:rsidR="001E018B" w:rsidRDefault="001E018B">
      <w:r>
        <w:separator/>
      </w:r>
    </w:p>
  </w:endnote>
  <w:endnote w:type="continuationSeparator" w:id="0">
    <w:p w14:paraId="22F16229" w14:textId="77777777" w:rsidR="001E018B" w:rsidRDefault="001E0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E6A3D" w14:textId="77777777" w:rsidR="001F0046" w:rsidRDefault="001F0046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14:paraId="563E7F19" w14:textId="77777777" w:rsidR="001F0046" w:rsidRDefault="001F0046" w:rsidP="00EB51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1631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665F7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48665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665F7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3B00E" w14:textId="77777777" w:rsidR="001E018B" w:rsidRDefault="001E018B">
      <w:r>
        <w:separator/>
      </w:r>
    </w:p>
  </w:footnote>
  <w:footnote w:type="continuationSeparator" w:id="0">
    <w:p w14:paraId="57E2D77B" w14:textId="77777777" w:rsidR="001E018B" w:rsidRDefault="001E0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B645" w14:textId="77777777" w:rsidR="00E768B1" w:rsidRPr="00EB5168" w:rsidRDefault="00E768B1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2" w15:restartNumberingAfterBreak="0">
    <w:nsid w:val="06BE504D"/>
    <w:multiLevelType w:val="hybridMultilevel"/>
    <w:tmpl w:val="B29A431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5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6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8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9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 w15:restartNumberingAfterBreak="0">
    <w:nsid w:val="22F67E53"/>
    <w:multiLevelType w:val="hybridMultilevel"/>
    <w:tmpl w:val="35267F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2" w15:restartNumberingAfterBreak="0">
    <w:nsid w:val="27A94140"/>
    <w:multiLevelType w:val="hybridMultilevel"/>
    <w:tmpl w:val="E0FA74A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4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5" w15:restartNumberingAfterBreak="0">
    <w:nsid w:val="31DB5362"/>
    <w:multiLevelType w:val="hybridMultilevel"/>
    <w:tmpl w:val="19D6A1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7" w15:restartNumberingAfterBreak="0">
    <w:nsid w:val="388346D6"/>
    <w:multiLevelType w:val="hybridMultilevel"/>
    <w:tmpl w:val="C53E8A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9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31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2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33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4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5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7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8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9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0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3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44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6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126"/>
        </w:tabs>
        <w:ind w:left="2126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 w16cid:durableId="1229800342">
    <w:abstractNumId w:val="41"/>
  </w:num>
  <w:num w:numId="2" w16cid:durableId="1751078851">
    <w:abstractNumId w:val="30"/>
  </w:num>
  <w:num w:numId="3" w16cid:durableId="403335326">
    <w:abstractNumId w:val="40"/>
  </w:num>
  <w:num w:numId="4" w16cid:durableId="857621216">
    <w:abstractNumId w:val="29"/>
  </w:num>
  <w:num w:numId="5" w16cid:durableId="58476636">
    <w:abstractNumId w:val="38"/>
  </w:num>
  <w:num w:numId="6" w16cid:durableId="2014408015">
    <w:abstractNumId w:val="44"/>
  </w:num>
  <w:num w:numId="7" w16cid:durableId="1164586890">
    <w:abstractNumId w:val="13"/>
  </w:num>
  <w:num w:numId="8" w16cid:durableId="1720516672">
    <w:abstractNumId w:val="10"/>
  </w:num>
  <w:num w:numId="9" w16cid:durableId="1525361775">
    <w:abstractNumId w:val="14"/>
  </w:num>
  <w:num w:numId="10" w16cid:durableId="333145859">
    <w:abstractNumId w:val="35"/>
  </w:num>
  <w:num w:numId="11" w16cid:durableId="1363362793">
    <w:abstractNumId w:val="23"/>
  </w:num>
  <w:num w:numId="12" w16cid:durableId="916868088">
    <w:abstractNumId w:val="32"/>
  </w:num>
  <w:num w:numId="13" w16cid:durableId="2005468609">
    <w:abstractNumId w:val="11"/>
  </w:num>
  <w:num w:numId="14" w16cid:durableId="1627856540">
    <w:abstractNumId w:val="34"/>
  </w:num>
  <w:num w:numId="15" w16cid:durableId="41563958">
    <w:abstractNumId w:val="16"/>
  </w:num>
  <w:num w:numId="16" w16cid:durableId="741945248">
    <w:abstractNumId w:val="43"/>
  </w:num>
  <w:num w:numId="17" w16cid:durableId="916744389">
    <w:abstractNumId w:val="17"/>
  </w:num>
  <w:num w:numId="18" w16cid:durableId="2006785273">
    <w:abstractNumId w:val="14"/>
  </w:num>
  <w:num w:numId="19" w16cid:durableId="795489950">
    <w:abstractNumId w:val="21"/>
  </w:num>
  <w:num w:numId="20" w16cid:durableId="467552829">
    <w:abstractNumId w:val="18"/>
  </w:num>
  <w:num w:numId="21" w16cid:durableId="1985501477">
    <w:abstractNumId w:val="24"/>
  </w:num>
  <w:num w:numId="22" w16cid:durableId="298655274">
    <w:abstractNumId w:val="45"/>
  </w:num>
  <w:num w:numId="23" w16cid:durableId="492382546">
    <w:abstractNumId w:val="15"/>
  </w:num>
  <w:num w:numId="24" w16cid:durableId="1634015670">
    <w:abstractNumId w:val="36"/>
  </w:num>
  <w:num w:numId="25" w16cid:durableId="1222524422">
    <w:abstractNumId w:val="39"/>
  </w:num>
  <w:num w:numId="26" w16cid:durableId="1895116599">
    <w:abstractNumId w:val="19"/>
  </w:num>
  <w:num w:numId="27" w16cid:durableId="1769616793">
    <w:abstractNumId w:val="37"/>
  </w:num>
  <w:num w:numId="28" w16cid:durableId="1451168753">
    <w:abstractNumId w:val="46"/>
  </w:num>
  <w:num w:numId="29" w16cid:durableId="213810072">
    <w:abstractNumId w:val="33"/>
  </w:num>
  <w:num w:numId="30" w16cid:durableId="196554022">
    <w:abstractNumId w:val="31"/>
  </w:num>
  <w:num w:numId="31" w16cid:durableId="157161433">
    <w:abstractNumId w:val="26"/>
  </w:num>
  <w:num w:numId="32" w16cid:durableId="1037311648">
    <w:abstractNumId w:val="28"/>
  </w:num>
  <w:num w:numId="33" w16cid:durableId="1036583515">
    <w:abstractNumId w:val="46"/>
  </w:num>
  <w:num w:numId="34" w16cid:durableId="1719207972">
    <w:abstractNumId w:val="42"/>
  </w:num>
  <w:num w:numId="35" w16cid:durableId="50509426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23372559">
    <w:abstractNumId w:val="9"/>
  </w:num>
  <w:num w:numId="37" w16cid:durableId="470831483">
    <w:abstractNumId w:val="7"/>
  </w:num>
  <w:num w:numId="38" w16cid:durableId="1225529449">
    <w:abstractNumId w:val="6"/>
  </w:num>
  <w:num w:numId="39" w16cid:durableId="1000812533">
    <w:abstractNumId w:val="5"/>
  </w:num>
  <w:num w:numId="40" w16cid:durableId="1049912463">
    <w:abstractNumId w:val="4"/>
  </w:num>
  <w:num w:numId="41" w16cid:durableId="1636639025">
    <w:abstractNumId w:val="8"/>
  </w:num>
  <w:num w:numId="42" w16cid:durableId="112525808">
    <w:abstractNumId w:val="3"/>
  </w:num>
  <w:num w:numId="43" w16cid:durableId="349071250">
    <w:abstractNumId w:val="2"/>
  </w:num>
  <w:num w:numId="44" w16cid:durableId="285897190">
    <w:abstractNumId w:val="1"/>
  </w:num>
  <w:num w:numId="45" w16cid:durableId="1544516379">
    <w:abstractNumId w:val="0"/>
  </w:num>
  <w:num w:numId="46" w16cid:durableId="425539741">
    <w:abstractNumId w:val="20"/>
  </w:num>
  <w:num w:numId="47" w16cid:durableId="51855442">
    <w:abstractNumId w:val="27"/>
  </w:num>
  <w:num w:numId="48" w16cid:durableId="1968706675">
    <w:abstractNumId w:val="25"/>
  </w:num>
  <w:num w:numId="49" w16cid:durableId="1837839087">
    <w:abstractNumId w:val="22"/>
  </w:num>
  <w:num w:numId="50" w16cid:durableId="1249995395">
    <w:abstractNumId w:val="46"/>
  </w:num>
  <w:num w:numId="51" w16cid:durableId="19661561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styleLockTheme/>
  <w:styleLockQFSet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3659"/>
    <w:rsid w:val="00000825"/>
    <w:rsid w:val="00032C78"/>
    <w:rsid w:val="00045B46"/>
    <w:rsid w:val="0005232C"/>
    <w:rsid w:val="000740BE"/>
    <w:rsid w:val="000866B5"/>
    <w:rsid w:val="0009306E"/>
    <w:rsid w:val="000A50BE"/>
    <w:rsid w:val="000C4293"/>
    <w:rsid w:val="000D62BF"/>
    <w:rsid w:val="000D7D75"/>
    <w:rsid w:val="000F1C7A"/>
    <w:rsid w:val="000F7F7F"/>
    <w:rsid w:val="00100F55"/>
    <w:rsid w:val="0010108D"/>
    <w:rsid w:val="00103131"/>
    <w:rsid w:val="00103659"/>
    <w:rsid w:val="001423FA"/>
    <w:rsid w:val="00153BAB"/>
    <w:rsid w:val="0015714D"/>
    <w:rsid w:val="001A49C1"/>
    <w:rsid w:val="001B1565"/>
    <w:rsid w:val="001D488C"/>
    <w:rsid w:val="001D6492"/>
    <w:rsid w:val="001E018B"/>
    <w:rsid w:val="001E733B"/>
    <w:rsid w:val="001F0046"/>
    <w:rsid w:val="001F265E"/>
    <w:rsid w:val="002030B4"/>
    <w:rsid w:val="00216DBA"/>
    <w:rsid w:val="00217128"/>
    <w:rsid w:val="00246F3C"/>
    <w:rsid w:val="00254243"/>
    <w:rsid w:val="00257F1D"/>
    <w:rsid w:val="00260F87"/>
    <w:rsid w:val="0028307C"/>
    <w:rsid w:val="0029155A"/>
    <w:rsid w:val="00291C8F"/>
    <w:rsid w:val="002949A3"/>
    <w:rsid w:val="002C56BD"/>
    <w:rsid w:val="002D3111"/>
    <w:rsid w:val="002E3EF8"/>
    <w:rsid w:val="002F60F6"/>
    <w:rsid w:val="00305F86"/>
    <w:rsid w:val="00335C00"/>
    <w:rsid w:val="00371865"/>
    <w:rsid w:val="00380A8D"/>
    <w:rsid w:val="003A372B"/>
    <w:rsid w:val="003D20A1"/>
    <w:rsid w:val="003E1AFC"/>
    <w:rsid w:val="003F0751"/>
    <w:rsid w:val="003F1D21"/>
    <w:rsid w:val="00406454"/>
    <w:rsid w:val="0041248A"/>
    <w:rsid w:val="00415D80"/>
    <w:rsid w:val="00421252"/>
    <w:rsid w:val="00434C1F"/>
    <w:rsid w:val="004404F5"/>
    <w:rsid w:val="00450A05"/>
    <w:rsid w:val="0045736B"/>
    <w:rsid w:val="004771C9"/>
    <w:rsid w:val="00483AA6"/>
    <w:rsid w:val="004965DE"/>
    <w:rsid w:val="004A6A01"/>
    <w:rsid w:val="004C3D88"/>
    <w:rsid w:val="004C54C7"/>
    <w:rsid w:val="004E181F"/>
    <w:rsid w:val="004E2BDD"/>
    <w:rsid w:val="004E385B"/>
    <w:rsid w:val="004E6559"/>
    <w:rsid w:val="004E76BE"/>
    <w:rsid w:val="004F1784"/>
    <w:rsid w:val="0052026C"/>
    <w:rsid w:val="00531F74"/>
    <w:rsid w:val="0053511B"/>
    <w:rsid w:val="00546D6D"/>
    <w:rsid w:val="005500E4"/>
    <w:rsid w:val="00572435"/>
    <w:rsid w:val="005B13B5"/>
    <w:rsid w:val="005C73ED"/>
    <w:rsid w:val="005F283E"/>
    <w:rsid w:val="00610595"/>
    <w:rsid w:val="00656227"/>
    <w:rsid w:val="00690F8C"/>
    <w:rsid w:val="006A17C9"/>
    <w:rsid w:val="006A52F9"/>
    <w:rsid w:val="006B1427"/>
    <w:rsid w:val="006C31FE"/>
    <w:rsid w:val="006E731F"/>
    <w:rsid w:val="006F2478"/>
    <w:rsid w:val="006F3968"/>
    <w:rsid w:val="007016E8"/>
    <w:rsid w:val="00707022"/>
    <w:rsid w:val="00727538"/>
    <w:rsid w:val="00727B09"/>
    <w:rsid w:val="00747A01"/>
    <w:rsid w:val="00770695"/>
    <w:rsid w:val="007734DE"/>
    <w:rsid w:val="007B4B65"/>
    <w:rsid w:val="007C1375"/>
    <w:rsid w:val="007C38B2"/>
    <w:rsid w:val="007E6559"/>
    <w:rsid w:val="007F39F5"/>
    <w:rsid w:val="0080080E"/>
    <w:rsid w:val="0080347E"/>
    <w:rsid w:val="008301E0"/>
    <w:rsid w:val="00835054"/>
    <w:rsid w:val="00842B1C"/>
    <w:rsid w:val="00844988"/>
    <w:rsid w:val="008639DB"/>
    <w:rsid w:val="008D3EB6"/>
    <w:rsid w:val="008E2BDC"/>
    <w:rsid w:val="00906F8C"/>
    <w:rsid w:val="00911A6C"/>
    <w:rsid w:val="0091768C"/>
    <w:rsid w:val="00932992"/>
    <w:rsid w:val="00953893"/>
    <w:rsid w:val="00965287"/>
    <w:rsid w:val="00970322"/>
    <w:rsid w:val="00975DDD"/>
    <w:rsid w:val="009830EB"/>
    <w:rsid w:val="009B0049"/>
    <w:rsid w:val="009E0401"/>
    <w:rsid w:val="00A049DD"/>
    <w:rsid w:val="00A0560D"/>
    <w:rsid w:val="00A60F35"/>
    <w:rsid w:val="00A61B36"/>
    <w:rsid w:val="00A61D9A"/>
    <w:rsid w:val="00A6795E"/>
    <w:rsid w:val="00A81782"/>
    <w:rsid w:val="00A943A7"/>
    <w:rsid w:val="00AB2F9D"/>
    <w:rsid w:val="00AB7416"/>
    <w:rsid w:val="00AD1B2E"/>
    <w:rsid w:val="00AD7E1A"/>
    <w:rsid w:val="00AE0E37"/>
    <w:rsid w:val="00AE7C8B"/>
    <w:rsid w:val="00B011A7"/>
    <w:rsid w:val="00B357AD"/>
    <w:rsid w:val="00B42FCF"/>
    <w:rsid w:val="00B62B7E"/>
    <w:rsid w:val="00B9327F"/>
    <w:rsid w:val="00B9724D"/>
    <w:rsid w:val="00BA4DB8"/>
    <w:rsid w:val="00BE7267"/>
    <w:rsid w:val="00C103E7"/>
    <w:rsid w:val="00C11BE4"/>
    <w:rsid w:val="00C341BA"/>
    <w:rsid w:val="00C34637"/>
    <w:rsid w:val="00C423D0"/>
    <w:rsid w:val="00C4270A"/>
    <w:rsid w:val="00C45189"/>
    <w:rsid w:val="00C70869"/>
    <w:rsid w:val="00C76854"/>
    <w:rsid w:val="00C804C0"/>
    <w:rsid w:val="00C87140"/>
    <w:rsid w:val="00CD58DB"/>
    <w:rsid w:val="00CE22BB"/>
    <w:rsid w:val="00D10218"/>
    <w:rsid w:val="00D1074F"/>
    <w:rsid w:val="00D253F8"/>
    <w:rsid w:val="00D35313"/>
    <w:rsid w:val="00D5274E"/>
    <w:rsid w:val="00D560C9"/>
    <w:rsid w:val="00D665F7"/>
    <w:rsid w:val="00D968A6"/>
    <w:rsid w:val="00DA4FAE"/>
    <w:rsid w:val="00DA7294"/>
    <w:rsid w:val="00DD7BBD"/>
    <w:rsid w:val="00E02C3E"/>
    <w:rsid w:val="00E03A86"/>
    <w:rsid w:val="00E22A08"/>
    <w:rsid w:val="00E22D56"/>
    <w:rsid w:val="00E55394"/>
    <w:rsid w:val="00E6556A"/>
    <w:rsid w:val="00E768B1"/>
    <w:rsid w:val="00E9220B"/>
    <w:rsid w:val="00EB5168"/>
    <w:rsid w:val="00F16C66"/>
    <w:rsid w:val="00F32903"/>
    <w:rsid w:val="00F434BC"/>
    <w:rsid w:val="00F45991"/>
    <w:rsid w:val="00F528AE"/>
    <w:rsid w:val="00F579BD"/>
    <w:rsid w:val="00F826EF"/>
    <w:rsid w:val="00F93867"/>
    <w:rsid w:val="00FA2118"/>
    <w:rsid w:val="00FD05BD"/>
    <w:rsid w:val="00FE246D"/>
    <w:rsid w:val="00FE5FE7"/>
    <w:rsid w:val="00FE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95D9EC3"/>
  <w15:docId w15:val="{377EC90C-59D5-4620-9EC0-E3DC83BC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uiPriority="9" w:qFormat="1"/>
    <w:lsdException w:name="heading 3" w:locked="0" w:uiPriority="9" w:qFormat="1"/>
    <w:lsdException w:name="heading 4" w:locked="0" w:uiPriority="9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 w:semiHidden="1" w:unhideWhenUsed="1"/>
    <w:lsdException w:name="List 2" w:locked="0" w:semiHidden="1" w:unhideWhenUsed="1"/>
    <w:lsdException w:name="List 3" w:locked="0" w:semiHidden="1" w:unhideWhenUsed="1"/>
    <w:lsdException w:name="List 4" w:locked="0" w:semiHidden="1" w:unhideWhenUsed="1"/>
    <w:lsdException w:name="List 5" w:locked="0" w:semiHidden="1" w:unhideWhenUsed="1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1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 w:qFormat="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 w:qFormat="1"/>
    <w:lsdException w:name="Emphasis" w:locked="0" w:uiPriority="20" w:qFormat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locked="0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FD05BD"/>
    <w:pPr>
      <w:spacing w:after="200" w:line="276" w:lineRule="auto"/>
      <w:ind w:firstLine="720"/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FD05BD"/>
    <w:pPr>
      <w:keepNext/>
      <w:pageBreakBefore/>
      <w:numPr>
        <w:numId w:val="33"/>
      </w:numPr>
      <w:ind w:left="425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FD05BD"/>
    <w:pPr>
      <w:keepNext/>
      <w:numPr>
        <w:ilvl w:val="1"/>
        <w:numId w:val="33"/>
      </w:numPr>
      <w:spacing w:before="200"/>
      <w:ind w:left="567" w:hanging="567"/>
      <w:outlineLvl w:val="1"/>
    </w:pPr>
    <w:rPr>
      <w:rFonts w:ascii="Arial" w:hAnsi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33"/>
      </w:numPr>
      <w:spacing w:before="240" w:after="60"/>
      <w:outlineLvl w:val="2"/>
    </w:pPr>
    <w:rPr>
      <w:rFonts w:ascii="Arial" w:hAnsi="Arial"/>
      <w:b/>
      <w:bCs/>
      <w:i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16C66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A943A7"/>
    <w:pPr>
      <w:tabs>
        <w:tab w:val="left" w:pos="1134"/>
        <w:tab w:val="right" w:leader="dot" w:pos="9639"/>
      </w:tabs>
      <w:spacing w:before="120"/>
      <w:ind w:left="567" w:firstLine="0"/>
      <w:jc w:val="left"/>
    </w:p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customStyle="1" w:styleId="Heading2Char">
    <w:name w:val="Heading 2 Char"/>
    <w:link w:val="Heading2"/>
    <w:uiPriority w:val="9"/>
    <w:rsid w:val="00FD05BD"/>
    <w:rPr>
      <w:rFonts w:ascii="Arial" w:hAnsi="Arial"/>
      <w:b/>
      <w:bCs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locked/>
    <w:rsid w:val="00C423D0"/>
    <w:pPr>
      <w:tabs>
        <w:tab w:val="left" w:pos="6096"/>
      </w:tabs>
      <w:spacing w:before="240"/>
      <w:ind w:left="4820" w:firstLine="0"/>
    </w:pPr>
  </w:style>
  <w:style w:type="paragraph" w:customStyle="1" w:styleId="Vireliouraai">
    <w:name w:val="Viršelio užrašai"/>
    <w:basedOn w:val="Normal"/>
    <w:locked/>
    <w:rsid w:val="00A61D9A"/>
    <w:pPr>
      <w:spacing w:after="0"/>
      <w:ind w:firstLine="0"/>
      <w:jc w:val="center"/>
    </w:pPr>
  </w:style>
  <w:style w:type="paragraph" w:customStyle="1" w:styleId="Ataskaita">
    <w:name w:val="Ataskaita"/>
    <w:basedOn w:val="Normal"/>
    <w:next w:val="Vireliouraai"/>
    <w:locked/>
    <w:rsid w:val="00906F8C"/>
    <w:pPr>
      <w:spacing w:after="120"/>
      <w:jc w:val="center"/>
    </w:pPr>
    <w:rPr>
      <w:sz w:val="28"/>
    </w:rPr>
  </w:style>
  <w:style w:type="paragraph" w:customStyle="1" w:styleId="Ataskaitospavadinimas">
    <w:name w:val="Ataskaitos pavadinimas"/>
    <w:basedOn w:val="Vireliouraai"/>
    <w:next w:val="Vireliouraai"/>
    <w:locked/>
    <w:rsid w:val="00906F8C"/>
    <w:rPr>
      <w:b/>
      <w:sz w:val="36"/>
    </w:rPr>
  </w:style>
  <w:style w:type="paragraph" w:customStyle="1" w:styleId="Programostekstas">
    <w:name w:val="Programos tekstas"/>
    <w:basedOn w:val="Normal"/>
    <w:rsid w:val="00FD05BD"/>
    <w:pPr>
      <w:ind w:firstLine="0"/>
      <w:contextualSpacing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rsid w:val="00A6795E"/>
    <w:rPr>
      <w:sz w:val="16"/>
      <w:szCs w:val="16"/>
    </w:rPr>
  </w:style>
  <w:style w:type="paragraph" w:styleId="CommentText">
    <w:name w:val="annotation text"/>
    <w:basedOn w:val="Normal"/>
    <w:semiHidden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rsid w:val="00A6795E"/>
    <w:rPr>
      <w:b/>
      <w:bCs/>
    </w:rPr>
  </w:style>
  <w:style w:type="paragraph" w:styleId="BalloonText">
    <w:name w:val="Balloon Text"/>
    <w:basedOn w:val="Normal"/>
    <w:semiHidden/>
    <w:rsid w:val="00A6795E"/>
    <w:rPr>
      <w:rFonts w:ascii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9724D"/>
    <w:rPr>
      <w:color w:val="808080"/>
    </w:rPr>
  </w:style>
  <w:style w:type="paragraph" w:customStyle="1" w:styleId="Vireliouraaiparykintas">
    <w:name w:val="Viršelio užrašai (paryškintas)"/>
    <w:basedOn w:val="Vireliouraai"/>
    <w:next w:val="Vireliouraai"/>
    <w:qFormat/>
    <w:rsid w:val="00906F8C"/>
    <w:rPr>
      <w:b/>
    </w:rPr>
  </w:style>
  <w:style w:type="paragraph" w:customStyle="1" w:styleId="Autoriusparykintas">
    <w:name w:val="Autorius (paryškintas)"/>
    <w:basedOn w:val="Autorius"/>
    <w:next w:val="Autorius"/>
    <w:qFormat/>
    <w:rsid w:val="0045736B"/>
    <w:pPr>
      <w:spacing w:before="60"/>
    </w:pPr>
    <w:rPr>
      <w:b/>
    </w:rPr>
  </w:style>
  <w:style w:type="paragraph" w:customStyle="1" w:styleId="Autorirmasvirutinis">
    <w:name w:val="Autorių rėmas (viršutinis)"/>
    <w:basedOn w:val="Autorius"/>
    <w:next w:val="Autorius"/>
    <w:qFormat/>
    <w:rsid w:val="00C423D0"/>
    <w:pPr>
      <w:pBdr>
        <w:top w:val="single" w:sz="4" w:space="1" w:color="D4AF37"/>
      </w:pBdr>
      <w:spacing w:before="0"/>
    </w:pPr>
  </w:style>
  <w:style w:type="paragraph" w:customStyle="1" w:styleId="Autorirmasapatinis">
    <w:name w:val="Autorių rėmas (apatinis)"/>
    <w:basedOn w:val="Autorius"/>
    <w:next w:val="Vireliouraai"/>
    <w:qFormat/>
    <w:rsid w:val="00C423D0"/>
    <w:pPr>
      <w:pBdr>
        <w:bottom w:val="single" w:sz="4" w:space="1" w:color="D4AF37"/>
      </w:pBdr>
      <w:spacing w:before="0"/>
    </w:pPr>
  </w:style>
  <w:style w:type="paragraph" w:styleId="ListParagraph">
    <w:name w:val="List Paragraph"/>
    <w:basedOn w:val="Normal"/>
    <w:uiPriority w:val="34"/>
    <w:qFormat/>
    <w:rsid w:val="00F528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4F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4FAE"/>
    <w:rPr>
      <w:rFonts w:ascii="Courier New" w:hAnsi="Courier New" w:cs="Courier New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178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4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259064947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sjak\Downloads\118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657AB79EE065E741B1246BE35D26296F" ma:contentTypeVersion="8" ma:contentTypeDescription="Kurkite naują dokumentą." ma:contentTypeScope="" ma:versionID="02de43da1cf3683cc35c31fa7e85ec0b">
  <xsd:schema xmlns:xsd="http://www.w3.org/2001/XMLSchema" xmlns:xs="http://www.w3.org/2001/XMLSchema" xmlns:p="http://schemas.microsoft.com/office/2006/metadata/properties" xmlns:ns3="5ea56679-4378-436e-8108-01574202c3ee" targetNamespace="http://schemas.microsoft.com/office/2006/metadata/properties" ma:root="true" ma:fieldsID="2d0fe91b005121ce1a1fbf2bab7d4289" ns3:_="">
    <xsd:import namespace="5ea56679-4378-436e-8108-01574202c3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56679-4378-436e-8108-01574202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B5215B81-38DD-45BD-AC8B-271D5B4ED7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a56679-4378-436e-8108-01574202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C7A2B4-2A63-4DF1-89F4-2F551496B6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480B0-C09E-4276-8DE0-E597D4B047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E616EED-70C0-40D2-A8BD-CD9636F15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C:\Users\aisjak\Downloads\118_Ataskaitos_sablonas.dotx</Template>
  <TotalTime>21</TotalTime>
  <Pages>48</Pages>
  <Words>10389</Words>
  <Characters>59218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69469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Aistis Jakutonis</dc:creator>
  <cp:lastModifiedBy>Aistis Jakutonis</cp:lastModifiedBy>
  <cp:revision>21</cp:revision>
  <cp:lastPrinted>2023-10-10T20:53:00Z</cp:lastPrinted>
  <dcterms:created xsi:type="dcterms:W3CDTF">2023-10-10T20:53:00Z</dcterms:created>
  <dcterms:modified xsi:type="dcterms:W3CDTF">2023-11-05T19:19:00Z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0x010100657AB79EE065E741B1246BE35D26296F</vt:lpwstr>
  </property>
</Properties>
</file>